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11592" w14:textId="66024F0C" w:rsidR="00781B65" w:rsidRPr="003C02EC" w:rsidRDefault="003C02EC" w:rsidP="007A44BD">
      <w:pPr>
        <w:pStyle w:val="BodyText"/>
        <w:ind w:left="2160"/>
        <w:jc w:val="center"/>
        <w:rPr>
          <w:rFonts w:asciiTheme="majorHAnsi" w:hAnsiTheme="majorHAnsi"/>
          <w:b/>
          <w:bCs/>
          <w:sz w:val="28"/>
          <w:szCs w:val="28"/>
          <w:u w:val="single"/>
        </w:rPr>
      </w:pPr>
      <w:r w:rsidRPr="003C02EC">
        <w:rPr>
          <w:rFonts w:asciiTheme="majorHAnsi" w:hAnsiTheme="majorHAnsi"/>
          <w:b/>
          <w:bCs/>
          <w:sz w:val="28"/>
          <w:szCs w:val="28"/>
          <w:u w:val="single"/>
        </w:rPr>
        <w:t>Programme</w:t>
      </w:r>
    </w:p>
    <w:p w14:paraId="019F621E" w14:textId="77777777" w:rsidR="003C02EC" w:rsidRPr="003C02EC" w:rsidRDefault="003C02EC" w:rsidP="003C02EC">
      <w:pPr>
        <w:pStyle w:val="BodyText"/>
        <w:jc w:val="center"/>
        <w:rPr>
          <w:rFonts w:ascii="Nunito Sans SemiBold" w:hAnsi="Nunito Sans SemiBold"/>
          <w:b/>
          <w:bCs/>
          <w:sz w:val="28"/>
          <w:szCs w:val="28"/>
          <w:u w:val="single"/>
        </w:rPr>
      </w:pPr>
    </w:p>
    <w:p w14:paraId="76EE16D6" w14:textId="5AC4397E" w:rsidR="00937814" w:rsidRDefault="00937814" w:rsidP="00937814">
      <w:pPr>
        <w:pStyle w:val="BodyText"/>
        <w:spacing w:line="276" w:lineRule="auto"/>
      </w:pPr>
      <w:r w:rsidRPr="00937814">
        <w:rPr>
          <w:u w:val="single"/>
        </w:rPr>
        <w:t>Date</w:t>
      </w:r>
      <w:r>
        <w:t>: 8</w:t>
      </w:r>
      <w:r w:rsidRPr="00937814">
        <w:rPr>
          <w:vertAlign w:val="superscript"/>
        </w:rPr>
        <w:t>th</w:t>
      </w:r>
      <w:r>
        <w:t xml:space="preserve"> January 2022</w:t>
      </w:r>
    </w:p>
    <w:p w14:paraId="1A8B9973" w14:textId="34DE7064" w:rsidR="00781B65" w:rsidRDefault="00937814" w:rsidP="00937814">
      <w:pPr>
        <w:pStyle w:val="BodyText"/>
        <w:spacing w:line="276" w:lineRule="auto"/>
        <w:ind w:left="510" w:firstLine="720"/>
      </w:pPr>
      <w:r w:rsidRPr="00937814">
        <w:rPr>
          <w:u w:val="single"/>
        </w:rPr>
        <w:t>Duty Patrol</w:t>
      </w:r>
      <w:r>
        <w:t xml:space="preserve">: Cheetah Patrol </w:t>
      </w:r>
    </w:p>
    <w:p w14:paraId="27516BC7" w14:textId="0FD76306" w:rsidR="00937814" w:rsidRDefault="00937814" w:rsidP="00937814">
      <w:pPr>
        <w:pStyle w:val="BodyText"/>
        <w:spacing w:line="276" w:lineRule="auto"/>
      </w:pPr>
      <w:r w:rsidRPr="00937814">
        <w:rPr>
          <w:u w:val="single"/>
        </w:rPr>
        <w:t>Duty Patrol Leader</w:t>
      </w:r>
      <w:r>
        <w:t xml:space="preserve">: </w:t>
      </w:r>
      <w:r w:rsidR="00FE4818">
        <w:t xml:space="preserve">M. </w:t>
      </w:r>
      <w:proofErr w:type="spellStart"/>
      <w:r w:rsidR="00FE4818">
        <w:t>Kajinisan</w:t>
      </w:r>
      <w:proofErr w:type="spellEnd"/>
    </w:p>
    <w:p w14:paraId="5CEEA378" w14:textId="77777777" w:rsidR="00937814" w:rsidRDefault="00937814" w:rsidP="00930667">
      <w:pPr>
        <w:pStyle w:val="BodyText"/>
      </w:pPr>
    </w:p>
    <w:p w14:paraId="74204D5F" w14:textId="5134E5E3" w:rsidR="00E33D29" w:rsidRDefault="00937814" w:rsidP="00E33D29">
      <w:pPr>
        <w:pStyle w:val="BodyText"/>
      </w:pPr>
      <w:r>
        <w:t>12:45 p.m. – Arrival and cleanup</w:t>
      </w:r>
    </w:p>
    <w:p w14:paraId="7564166B" w14:textId="15A367CE" w:rsidR="00937814" w:rsidRDefault="00302C91" w:rsidP="00E33D29">
      <w:pPr>
        <w:pStyle w:val="BodyText"/>
      </w:pPr>
      <w:r>
        <w:t>0</w:t>
      </w:r>
      <w:r w:rsidR="00937814">
        <w:t>1:00</w:t>
      </w:r>
      <w:r>
        <w:t xml:space="preserve"> p.m. – Opening Rally</w:t>
      </w:r>
    </w:p>
    <w:p w14:paraId="38D1F91E" w14:textId="5925217F" w:rsidR="00302C91" w:rsidRDefault="00302C91" w:rsidP="00E33D29">
      <w:pPr>
        <w:pStyle w:val="BodyText"/>
      </w:pPr>
      <w:r>
        <w:t>01:10 p.m. – Inspection</w:t>
      </w:r>
    </w:p>
    <w:p w14:paraId="58BD31B6" w14:textId="438D07AC" w:rsidR="00302C91" w:rsidRDefault="00302C91" w:rsidP="00E33D29">
      <w:pPr>
        <w:pStyle w:val="BodyText"/>
      </w:pPr>
      <w:r>
        <w:t>01:30 p.m. – Introductory session</w:t>
      </w:r>
    </w:p>
    <w:p w14:paraId="146C2808" w14:textId="2257278A" w:rsidR="00302C91" w:rsidRDefault="00302C91" w:rsidP="00E33D29">
      <w:pPr>
        <w:pStyle w:val="BodyText"/>
      </w:pPr>
      <w:r>
        <w:t>02:</w:t>
      </w:r>
      <w:r w:rsidR="00E80953">
        <w:t>15</w:t>
      </w:r>
      <w:r>
        <w:t xml:space="preserve"> p.m. – </w:t>
      </w:r>
      <w:r w:rsidR="00E80953">
        <w:t>Patrol activity &amp; Icebreaker</w:t>
      </w:r>
    </w:p>
    <w:p w14:paraId="39B7F1CC" w14:textId="139477F7" w:rsidR="00302C91" w:rsidRDefault="00302C91" w:rsidP="00E33D29">
      <w:pPr>
        <w:pStyle w:val="BodyText"/>
      </w:pPr>
      <w:r>
        <w:t>02:</w:t>
      </w:r>
      <w:r w:rsidR="003A1F1F">
        <w:t>5</w:t>
      </w:r>
      <w:r w:rsidR="00E80953">
        <w:t>5</w:t>
      </w:r>
      <w:r>
        <w:t xml:space="preserve"> p.m. – Long </w:t>
      </w:r>
      <w:r w:rsidR="00E80953">
        <w:t>game (</w:t>
      </w:r>
      <w:r>
        <w:t>Bucket cricket)</w:t>
      </w:r>
    </w:p>
    <w:p w14:paraId="179F81A7" w14:textId="008AD85F" w:rsidR="00302C91" w:rsidRDefault="00E80953" w:rsidP="00E33D29">
      <w:pPr>
        <w:pStyle w:val="BodyText"/>
      </w:pPr>
      <w:r>
        <w:t>03:</w:t>
      </w:r>
      <w:r w:rsidR="003A1F1F">
        <w:t>25</w:t>
      </w:r>
      <w:r>
        <w:t xml:space="preserve"> p.m. – Tea Break</w:t>
      </w:r>
    </w:p>
    <w:p w14:paraId="699B72C6" w14:textId="26B730B0" w:rsidR="003A1F1F" w:rsidRDefault="003A1F1F" w:rsidP="00E33D29">
      <w:pPr>
        <w:pStyle w:val="BodyText"/>
      </w:pPr>
      <w:r>
        <w:t>03:40 p.m. – Badgework session</w:t>
      </w:r>
    </w:p>
    <w:p w14:paraId="5CD386B5" w14:textId="7E2DDE53" w:rsidR="003A1F1F" w:rsidRDefault="003A1F1F" w:rsidP="00E33D29">
      <w:pPr>
        <w:pStyle w:val="BodyText"/>
      </w:pPr>
      <w:r>
        <w:t>04:00 pm. – Closing Rally</w:t>
      </w:r>
    </w:p>
    <w:p w14:paraId="56D9DDED" w14:textId="77777777" w:rsidR="00302C91" w:rsidRDefault="00302C91" w:rsidP="00E33D29">
      <w:pPr>
        <w:pStyle w:val="BodyText"/>
      </w:pPr>
    </w:p>
    <w:p w14:paraId="73042884" w14:textId="68BCC110" w:rsidR="00E33D29" w:rsidRPr="003C02EC" w:rsidRDefault="003A1F1F" w:rsidP="007A44BD">
      <w:pPr>
        <w:pStyle w:val="BodyText"/>
        <w:ind w:left="2160"/>
        <w:jc w:val="center"/>
        <w:rPr>
          <w:rFonts w:asciiTheme="majorHAnsi" w:hAnsiTheme="majorHAnsi"/>
          <w:b/>
          <w:bCs/>
          <w:sz w:val="22"/>
          <w:szCs w:val="22"/>
          <w:u w:val="single"/>
        </w:rPr>
      </w:pPr>
      <w:r w:rsidRPr="003C02EC">
        <w:rPr>
          <w:rFonts w:asciiTheme="majorHAnsi" w:hAnsiTheme="majorHAnsi"/>
          <w:b/>
          <w:bCs/>
          <w:sz w:val="22"/>
          <w:szCs w:val="22"/>
          <w:u w:val="single"/>
        </w:rPr>
        <w:t>Preparation for the Meeting</w:t>
      </w:r>
    </w:p>
    <w:p w14:paraId="0193467F" w14:textId="6DBBB5FE" w:rsidR="00781B65" w:rsidRDefault="00781B65" w:rsidP="00930667">
      <w:pPr>
        <w:pStyle w:val="BodyText"/>
      </w:pPr>
    </w:p>
    <w:p w14:paraId="0A041F47" w14:textId="5541B693" w:rsidR="00781B65" w:rsidRDefault="003C02EC" w:rsidP="00930667">
      <w:pPr>
        <w:pStyle w:val="BodyText"/>
      </w:pPr>
      <w:r w:rsidRPr="00FE4818">
        <w:rPr>
          <w:u w:val="single"/>
        </w:rPr>
        <w:t>Duty Patrol</w:t>
      </w:r>
      <w:r>
        <w:t>: Opening rally</w:t>
      </w:r>
      <w:r w:rsidR="00FE4818">
        <w:t xml:space="preserve"> at 2.00 p.m. Prepare Tea.</w:t>
      </w:r>
    </w:p>
    <w:p w14:paraId="16A69995" w14:textId="77777777" w:rsidR="007C608B" w:rsidRDefault="00FE4818" w:rsidP="00930667">
      <w:pPr>
        <w:pStyle w:val="BodyText"/>
      </w:pPr>
      <w:r>
        <w:rPr>
          <w:u w:val="single"/>
        </w:rPr>
        <w:t>Note</w:t>
      </w:r>
      <w:r w:rsidRPr="00FE4818">
        <w:t>:</w:t>
      </w:r>
      <w:r>
        <w:t xml:space="preserve"> </w:t>
      </w:r>
    </w:p>
    <w:p w14:paraId="5506156B" w14:textId="3118208E" w:rsidR="00FE4818" w:rsidRDefault="00FE4818" w:rsidP="007C608B">
      <w:pPr>
        <w:pStyle w:val="BodyText"/>
        <w:numPr>
          <w:ilvl w:val="0"/>
          <w:numId w:val="1"/>
        </w:numPr>
      </w:pPr>
      <w:r>
        <w:t>Full uniform day</w:t>
      </w:r>
    </w:p>
    <w:p w14:paraId="05A5BD4F" w14:textId="08F8C0CF" w:rsidR="007C608B" w:rsidRDefault="007C608B" w:rsidP="007C608B">
      <w:pPr>
        <w:pStyle w:val="BodyText"/>
        <w:numPr>
          <w:ilvl w:val="0"/>
          <w:numId w:val="1"/>
        </w:numPr>
      </w:pPr>
      <w:r>
        <w:t>If you are unwell or feeling sick, refrain from attending Scouting</w:t>
      </w:r>
    </w:p>
    <w:p w14:paraId="4A097B4C" w14:textId="2B2C21C3" w:rsidR="007C608B" w:rsidRDefault="007C608B" w:rsidP="007C608B">
      <w:pPr>
        <w:pStyle w:val="BodyText"/>
        <w:numPr>
          <w:ilvl w:val="0"/>
          <w:numId w:val="1"/>
        </w:numPr>
      </w:pPr>
      <w:r>
        <w:t>Sco</w:t>
      </w:r>
      <w:r w:rsidR="001F2BA3">
        <w:t xml:space="preserve">uts should </w:t>
      </w:r>
      <w:r w:rsidR="001340E1">
        <w:t>always have their mask</w:t>
      </w:r>
      <w:r w:rsidR="001F2BA3">
        <w:t xml:space="preserve"> and should have extra masks when needed.</w:t>
      </w:r>
    </w:p>
    <w:p w14:paraId="5717FB13" w14:textId="248F51F8" w:rsidR="00095C3F" w:rsidRDefault="00095C3F" w:rsidP="007C608B">
      <w:pPr>
        <w:pStyle w:val="BodyText"/>
        <w:numPr>
          <w:ilvl w:val="0"/>
          <w:numId w:val="1"/>
        </w:numPr>
      </w:pPr>
      <w:r>
        <w:t>Bring your own Mug/Cup. Sharing personal belongings is highly discouraged</w:t>
      </w:r>
    </w:p>
    <w:p w14:paraId="6D0167AC" w14:textId="5B806B6C" w:rsidR="00FE4818" w:rsidRDefault="00FE4818" w:rsidP="00930667">
      <w:pPr>
        <w:pStyle w:val="BodyText"/>
      </w:pPr>
      <w:r>
        <w:rPr>
          <w:u w:val="single"/>
        </w:rPr>
        <w:t>Leader in</w:t>
      </w:r>
      <w:r w:rsidRPr="00FE4818">
        <w:rPr>
          <w:u w:val="single"/>
        </w:rPr>
        <w:t>-charge</w:t>
      </w:r>
      <w:r>
        <w:t>: Tithira Jayaseker</w:t>
      </w:r>
      <w:r w:rsidR="005A6DAE">
        <w:t>a (ASL) 077 623 2207</w:t>
      </w:r>
    </w:p>
    <w:p w14:paraId="68A600A6" w14:textId="77777777" w:rsidR="005A6DAE" w:rsidRDefault="005A6DAE" w:rsidP="00930667">
      <w:pPr>
        <w:pStyle w:val="BodyText"/>
      </w:pPr>
    </w:p>
    <w:p w14:paraId="76815AAC" w14:textId="3F6AFEA6" w:rsidR="005A6DAE" w:rsidRDefault="005A6DAE" w:rsidP="007A44BD">
      <w:pPr>
        <w:pStyle w:val="BodyText"/>
        <w:ind w:left="2160"/>
        <w:jc w:val="center"/>
        <w:rPr>
          <w:rFonts w:asciiTheme="majorHAnsi" w:hAnsiTheme="majorHAnsi"/>
          <w:b/>
          <w:bCs/>
          <w:sz w:val="22"/>
          <w:szCs w:val="22"/>
          <w:u w:val="single"/>
        </w:rPr>
      </w:pPr>
      <w:r>
        <w:rPr>
          <w:rFonts w:asciiTheme="majorHAnsi" w:hAnsiTheme="majorHAnsi"/>
          <w:b/>
          <w:bCs/>
          <w:sz w:val="22"/>
          <w:szCs w:val="22"/>
          <w:u w:val="single"/>
        </w:rPr>
        <w:t>Points from the Previous Meeting</w:t>
      </w:r>
    </w:p>
    <w:p w14:paraId="06B7F249" w14:textId="59D6950A" w:rsidR="005A6DAE" w:rsidRDefault="005A6DAE" w:rsidP="005A6DAE">
      <w:pPr>
        <w:pStyle w:val="BodyText"/>
        <w:jc w:val="center"/>
        <w:rPr>
          <w:rFonts w:asciiTheme="majorHAnsi" w:hAnsiTheme="majorHAnsi"/>
          <w:b/>
          <w:bCs/>
          <w:sz w:val="22"/>
          <w:szCs w:val="22"/>
          <w:u w:val="single"/>
        </w:rPr>
      </w:pPr>
    </w:p>
    <w:tbl>
      <w:tblPr>
        <w:tblStyle w:val="GridTable1Light"/>
        <w:tblW w:w="10851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1683"/>
        <w:gridCol w:w="1327"/>
        <w:gridCol w:w="1277"/>
        <w:gridCol w:w="1094"/>
        <w:gridCol w:w="1094"/>
        <w:gridCol w:w="1452"/>
        <w:gridCol w:w="1102"/>
        <w:gridCol w:w="911"/>
        <w:gridCol w:w="911"/>
      </w:tblGrid>
      <w:tr w:rsidR="00DA2CDC" w:rsidRPr="005A6DAE" w14:paraId="77BDD999" w14:textId="77777777" w:rsidTr="00095C3F">
        <w:trPr>
          <w:trHeight w:val="284"/>
        </w:trPr>
        <w:tc>
          <w:tcPr>
            <w:tcW w:w="1683" w:type="dxa"/>
            <w:hideMark/>
          </w:tcPr>
          <w:p w14:paraId="303B2ED0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  <w:t>Activity</w:t>
            </w:r>
          </w:p>
        </w:tc>
        <w:tc>
          <w:tcPr>
            <w:tcW w:w="1327" w:type="dxa"/>
            <w:hideMark/>
          </w:tcPr>
          <w:p w14:paraId="697FACA3" w14:textId="77777777" w:rsidR="005A6DAE" w:rsidRPr="005A6DAE" w:rsidRDefault="005A6DAE" w:rsidP="009A1496">
            <w:pPr>
              <w:jc w:val="center"/>
              <w:rPr>
                <w:rFonts w:ascii="Nunito ExtraLight" w:hAnsi="Nunito ExtraLight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Maximum Points</w:t>
            </w:r>
          </w:p>
        </w:tc>
        <w:tc>
          <w:tcPr>
            <w:tcW w:w="1277" w:type="dxa"/>
            <w:hideMark/>
          </w:tcPr>
          <w:p w14:paraId="620EE991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Kingfishers</w:t>
            </w:r>
          </w:p>
        </w:tc>
        <w:tc>
          <w:tcPr>
            <w:tcW w:w="1094" w:type="dxa"/>
            <w:hideMark/>
          </w:tcPr>
          <w:p w14:paraId="71233F48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Peacocks</w:t>
            </w:r>
          </w:p>
        </w:tc>
        <w:tc>
          <w:tcPr>
            <w:tcW w:w="1094" w:type="dxa"/>
            <w:hideMark/>
          </w:tcPr>
          <w:p w14:paraId="703FA4AA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Squirrels</w:t>
            </w:r>
          </w:p>
        </w:tc>
        <w:tc>
          <w:tcPr>
            <w:tcW w:w="1452" w:type="dxa"/>
            <w:hideMark/>
          </w:tcPr>
          <w:p w14:paraId="549D032B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Woodpeckers</w:t>
            </w:r>
          </w:p>
        </w:tc>
        <w:tc>
          <w:tcPr>
            <w:tcW w:w="1102" w:type="dxa"/>
          </w:tcPr>
          <w:p w14:paraId="268F7ABD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Cheetahs</w:t>
            </w:r>
          </w:p>
        </w:tc>
        <w:tc>
          <w:tcPr>
            <w:tcW w:w="911" w:type="dxa"/>
          </w:tcPr>
          <w:p w14:paraId="696470A3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Ravens</w:t>
            </w:r>
          </w:p>
        </w:tc>
        <w:tc>
          <w:tcPr>
            <w:tcW w:w="911" w:type="dxa"/>
          </w:tcPr>
          <w:p w14:paraId="4D41FE19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Wolves</w:t>
            </w:r>
          </w:p>
        </w:tc>
      </w:tr>
      <w:tr w:rsidR="004D1CAB" w:rsidRPr="005A6DAE" w14:paraId="604FB84C" w14:textId="77777777" w:rsidTr="00095C3F">
        <w:trPr>
          <w:trHeight w:val="312"/>
        </w:trPr>
        <w:tc>
          <w:tcPr>
            <w:tcW w:w="1683" w:type="dxa"/>
          </w:tcPr>
          <w:p w14:paraId="4951BE97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Attendance</w:t>
            </w:r>
          </w:p>
          <w:p w14:paraId="60097202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327" w:type="dxa"/>
          </w:tcPr>
          <w:p w14:paraId="656797AF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277" w:type="dxa"/>
          </w:tcPr>
          <w:p w14:paraId="5232F010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07306757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66F919B1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452" w:type="dxa"/>
          </w:tcPr>
          <w:p w14:paraId="7D5B9821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102" w:type="dxa"/>
          </w:tcPr>
          <w:p w14:paraId="3DE81B5B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0C6E4528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7D5FD3DD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</w:tr>
      <w:tr w:rsidR="004D1CAB" w:rsidRPr="005A6DAE" w14:paraId="413C5529" w14:textId="77777777" w:rsidTr="00095C3F">
        <w:trPr>
          <w:trHeight w:val="312"/>
        </w:trPr>
        <w:tc>
          <w:tcPr>
            <w:tcW w:w="1683" w:type="dxa"/>
          </w:tcPr>
          <w:p w14:paraId="6D5E34EA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Inspection</w:t>
            </w:r>
          </w:p>
          <w:p w14:paraId="5220F822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327" w:type="dxa"/>
          </w:tcPr>
          <w:p w14:paraId="55DC0565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277" w:type="dxa"/>
          </w:tcPr>
          <w:p w14:paraId="74C7D3BF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31134158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4ABEA9A8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452" w:type="dxa"/>
          </w:tcPr>
          <w:p w14:paraId="0F7F5FF6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102" w:type="dxa"/>
          </w:tcPr>
          <w:p w14:paraId="24911040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6C291D59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0057BEB8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</w:tr>
      <w:tr w:rsidR="004D1CAB" w:rsidRPr="005A6DAE" w14:paraId="71356A1F" w14:textId="77777777" w:rsidTr="00095C3F">
        <w:trPr>
          <w:trHeight w:val="312"/>
        </w:trPr>
        <w:tc>
          <w:tcPr>
            <w:tcW w:w="1683" w:type="dxa"/>
          </w:tcPr>
          <w:p w14:paraId="4C72BC12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Knotting Relay</w:t>
            </w:r>
          </w:p>
          <w:p w14:paraId="68A5E75D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327" w:type="dxa"/>
          </w:tcPr>
          <w:p w14:paraId="3FA9B90C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277" w:type="dxa"/>
          </w:tcPr>
          <w:p w14:paraId="6D2CC82A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6A07E60C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4C113EB0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452" w:type="dxa"/>
          </w:tcPr>
          <w:p w14:paraId="4C9EC818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102" w:type="dxa"/>
          </w:tcPr>
          <w:p w14:paraId="026F189D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7B0FF4FB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2E3638FF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</w:tr>
      <w:tr w:rsidR="004D1CAB" w:rsidRPr="005A6DAE" w14:paraId="4E6FF18D" w14:textId="77777777" w:rsidTr="00095C3F">
        <w:trPr>
          <w:trHeight w:val="312"/>
        </w:trPr>
        <w:tc>
          <w:tcPr>
            <w:tcW w:w="1683" w:type="dxa"/>
          </w:tcPr>
          <w:p w14:paraId="29351F26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sz w:val="20"/>
                <w:szCs w:val="20"/>
              </w:rPr>
              <w:t>Bonus</w:t>
            </w:r>
          </w:p>
          <w:p w14:paraId="75F8C041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327" w:type="dxa"/>
          </w:tcPr>
          <w:p w14:paraId="62F47A71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277" w:type="dxa"/>
          </w:tcPr>
          <w:p w14:paraId="580A3291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1A42C5A3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0EA4B358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452" w:type="dxa"/>
          </w:tcPr>
          <w:p w14:paraId="5F80E220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1102" w:type="dxa"/>
          </w:tcPr>
          <w:p w14:paraId="6E6FD770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53A8E084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  <w:tc>
          <w:tcPr>
            <w:tcW w:w="911" w:type="dxa"/>
          </w:tcPr>
          <w:p w14:paraId="10BA1979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sz w:val="20"/>
                <w:szCs w:val="20"/>
              </w:rPr>
            </w:pPr>
          </w:p>
        </w:tc>
      </w:tr>
      <w:tr w:rsidR="004D1CAB" w:rsidRPr="005A6DAE" w14:paraId="4CF76FD8" w14:textId="77777777" w:rsidTr="00095C3F">
        <w:trPr>
          <w:trHeight w:val="219"/>
        </w:trPr>
        <w:tc>
          <w:tcPr>
            <w:tcW w:w="1683" w:type="dxa"/>
          </w:tcPr>
          <w:p w14:paraId="379289B6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  <w:r w:rsidRPr="005A6DAE"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  <w:t>Total</w:t>
            </w:r>
          </w:p>
          <w:p w14:paraId="0BB9DCA5" w14:textId="77777777" w:rsidR="005A6DAE" w:rsidRPr="005A6DAE" w:rsidRDefault="005A6DAE" w:rsidP="009A1496">
            <w:pPr>
              <w:jc w:val="center"/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1327" w:type="dxa"/>
          </w:tcPr>
          <w:p w14:paraId="74524B07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1277" w:type="dxa"/>
          </w:tcPr>
          <w:p w14:paraId="14154860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1094" w:type="dxa"/>
          </w:tcPr>
          <w:p w14:paraId="0F865608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1094" w:type="dxa"/>
          </w:tcPr>
          <w:p w14:paraId="2F9F2B80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1452" w:type="dxa"/>
          </w:tcPr>
          <w:p w14:paraId="0854A8FE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1102" w:type="dxa"/>
          </w:tcPr>
          <w:p w14:paraId="32E3C36F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911" w:type="dxa"/>
          </w:tcPr>
          <w:p w14:paraId="66CD44C6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  <w:tc>
          <w:tcPr>
            <w:tcW w:w="911" w:type="dxa"/>
          </w:tcPr>
          <w:p w14:paraId="6BD45CC2" w14:textId="77777777" w:rsidR="005A6DAE" w:rsidRPr="005A6DAE" w:rsidRDefault="005A6DAE" w:rsidP="009A1496">
            <w:pPr>
              <w:rPr>
                <w:rFonts w:ascii="Nunito ExtraLight" w:eastAsia="Times New Roman" w:hAnsi="Nunito ExtraLight" w:cs="Times New Roman"/>
                <w:b/>
                <w:sz w:val="20"/>
                <w:szCs w:val="20"/>
              </w:rPr>
            </w:pPr>
          </w:p>
        </w:tc>
      </w:tr>
    </w:tbl>
    <w:p w14:paraId="18207528" w14:textId="77777777" w:rsidR="005A6DAE" w:rsidRPr="003C02EC" w:rsidRDefault="005A6DAE" w:rsidP="005A6DAE">
      <w:pPr>
        <w:pStyle w:val="BodyText"/>
        <w:jc w:val="left"/>
        <w:rPr>
          <w:rFonts w:asciiTheme="majorHAnsi" w:hAnsiTheme="majorHAnsi"/>
          <w:b/>
          <w:bCs/>
          <w:sz w:val="22"/>
          <w:szCs w:val="22"/>
          <w:u w:val="single"/>
        </w:rPr>
      </w:pPr>
    </w:p>
    <w:p w14:paraId="710018BB" w14:textId="60AA0B53" w:rsidR="005665E3" w:rsidRDefault="005665E3" w:rsidP="005665E3">
      <w:pPr>
        <w:pStyle w:val="BodyText"/>
        <w:jc w:val="left"/>
      </w:pPr>
    </w:p>
    <w:p w14:paraId="2BC1B3DF" w14:textId="77777777" w:rsidR="005665E3" w:rsidRPr="005665E3" w:rsidRDefault="005665E3" w:rsidP="003421A4">
      <w:pPr>
        <w:pStyle w:val="BodyText"/>
        <w:ind w:left="0"/>
        <w:jc w:val="left"/>
        <w:sectPr w:rsidR="005665E3" w:rsidRPr="005665E3" w:rsidSect="001F2BA3">
          <w:headerReference w:type="even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1910" w:h="16840" w:code="9"/>
          <w:pgMar w:top="680" w:right="680" w:bottom="680" w:left="680" w:header="1872" w:footer="278" w:gutter="0"/>
          <w:cols w:space="720"/>
          <w:titlePg/>
          <w:docGrid w:linePitch="299"/>
        </w:sectPr>
      </w:pPr>
    </w:p>
    <w:p w14:paraId="15BCD999" w14:textId="776A122A" w:rsidR="00291D2A" w:rsidRDefault="00291D2A" w:rsidP="00291D2A">
      <w:pPr>
        <w:rPr>
          <w:rFonts w:ascii="Nunito Sans" w:hAnsi="Nunito Sans Light"/>
          <w:color w:val="3C3C3C"/>
          <w:sz w:val="14"/>
          <w:szCs w:val="20"/>
        </w:rPr>
      </w:pPr>
    </w:p>
    <w:p w14:paraId="5511A30F" w14:textId="6622B6F9" w:rsidR="00DC4D49" w:rsidRPr="00DC4D49" w:rsidRDefault="007C608B" w:rsidP="00DC4D4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19ACA0" wp14:editId="78536332">
                <wp:simplePos x="0" y="0"/>
                <wp:positionH relativeFrom="margin">
                  <wp:posOffset>-266700</wp:posOffset>
                </wp:positionH>
                <wp:positionV relativeFrom="paragraph">
                  <wp:posOffset>169545</wp:posOffset>
                </wp:positionV>
                <wp:extent cx="2028825" cy="571500"/>
                <wp:effectExtent l="0" t="0" r="952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C428E" w14:textId="6821832D" w:rsidR="005A6DAE" w:rsidRDefault="007C608B" w:rsidP="007C608B">
                            <w:pPr>
                              <w:jc w:val="center"/>
                            </w:pPr>
                            <w:r>
                              <w:t>………………………..</w:t>
                            </w:r>
                          </w:p>
                          <w:p w14:paraId="68B243DD" w14:textId="04B90D3E" w:rsidR="007C608B" w:rsidRPr="007C608B" w:rsidRDefault="007C608B" w:rsidP="007C608B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  <w:r w:rsidRPr="007C608B">
                              <w:rPr>
                                <w:color w:val="808080" w:themeColor="background1" w:themeShade="80"/>
                              </w:rPr>
                              <w:t>Duty Scout Leader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19AC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pt;margin-top:13.35pt;width:159.75pt;height: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" stroked="f">
                <v:textbox>
                  <w:txbxContent>
                    <w:p w14:paraId="5F8C428E" w14:textId="6821832D" w:rsidR="005A6DAE" w:rsidRDefault="007C608B" w:rsidP="007C608B">
                      <w:pPr>
                        <w:jc w:val="center"/>
                      </w:pPr>
                      <w:r>
                        <w:t>………………………..</w:t>
                      </w:r>
                    </w:p>
                    <w:p w14:paraId="68B243DD" w14:textId="04B90D3E" w:rsidR="007C608B" w:rsidRPr="007C608B" w:rsidRDefault="007C608B" w:rsidP="007C608B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  <w:r w:rsidRPr="007C608B">
                        <w:rPr>
                          <w:color w:val="808080" w:themeColor="background1" w:themeShade="80"/>
                        </w:rPr>
                        <w:t>Duty Scout Leader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2390ED" w14:textId="58DA5280" w:rsidR="00DC4D49" w:rsidRPr="00DC4D49" w:rsidRDefault="007C608B" w:rsidP="00DC4D4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23B72A" wp14:editId="16D3B96F">
                <wp:simplePos x="0" y="0"/>
                <wp:positionH relativeFrom="margin">
                  <wp:posOffset>3235325</wp:posOffset>
                </wp:positionH>
                <wp:positionV relativeFrom="paragraph">
                  <wp:posOffset>18415</wp:posOffset>
                </wp:positionV>
                <wp:extent cx="2028825" cy="571500"/>
                <wp:effectExtent l="0" t="0" r="952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5241E" w14:textId="77777777" w:rsidR="007C608B" w:rsidRDefault="007C608B" w:rsidP="007C608B">
                            <w:pPr>
                              <w:jc w:val="center"/>
                            </w:pPr>
                            <w:r>
                              <w:t>………………………..</w:t>
                            </w:r>
                          </w:p>
                          <w:p w14:paraId="0D677415" w14:textId="3609A3A8" w:rsidR="007C608B" w:rsidRPr="007C608B" w:rsidRDefault="007C608B" w:rsidP="007C608B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</w:rPr>
                              <w:t>PLC Chairman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B72A" id="_x0000_s1027" type="#_x0000_t202" style="position:absolute;margin-left:254.75pt;margin-top:1.45pt;width:159.75pt;height: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" stroked="f">
                <v:textbox>
                  <w:txbxContent>
                    <w:p w14:paraId="4FA5241E" w14:textId="77777777" w:rsidR="007C608B" w:rsidRDefault="007C608B" w:rsidP="007C608B">
                      <w:pPr>
                        <w:jc w:val="center"/>
                      </w:pPr>
                      <w:r>
                        <w:t>………………………..</w:t>
                      </w:r>
                    </w:p>
                    <w:p w14:paraId="0D677415" w14:textId="3609A3A8" w:rsidR="007C608B" w:rsidRPr="007C608B" w:rsidRDefault="007C608B" w:rsidP="007C608B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808080" w:themeColor="background1" w:themeShade="80"/>
                        </w:rPr>
                        <w:t>PLC Chairman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6893F7" wp14:editId="626EAD4A">
                <wp:simplePos x="0" y="0"/>
                <wp:positionH relativeFrom="margin">
                  <wp:posOffset>1482725</wp:posOffset>
                </wp:positionH>
                <wp:positionV relativeFrom="paragraph">
                  <wp:posOffset>18415</wp:posOffset>
                </wp:positionV>
                <wp:extent cx="2028825" cy="571500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D46CE" w14:textId="77777777" w:rsidR="007C608B" w:rsidRDefault="007C608B" w:rsidP="007C608B">
                            <w:pPr>
                              <w:jc w:val="center"/>
                            </w:pPr>
                            <w:r>
                              <w:t>………………………..</w:t>
                            </w:r>
                          </w:p>
                          <w:p w14:paraId="5962264D" w14:textId="5E5D5108" w:rsidR="007C608B" w:rsidRPr="007C608B" w:rsidRDefault="007C608B" w:rsidP="007C608B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</w:rPr>
                              <w:t>Program Coordinator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893F7" id="_x0000_s1028" type="#_x0000_t202" style="position:absolute;margin-left:116.75pt;margin-top:1.45pt;width:159.75pt;height: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" stroked="f">
                <v:textbox>
                  <w:txbxContent>
                    <w:p w14:paraId="350D46CE" w14:textId="77777777" w:rsidR="007C608B" w:rsidRDefault="007C608B" w:rsidP="007C608B">
                      <w:pPr>
                        <w:jc w:val="center"/>
                      </w:pPr>
                      <w:r>
                        <w:t>………………………..</w:t>
                      </w:r>
                    </w:p>
                    <w:p w14:paraId="5962264D" w14:textId="5E5D5108" w:rsidR="007C608B" w:rsidRPr="007C608B" w:rsidRDefault="007C608B" w:rsidP="007C608B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808080" w:themeColor="background1" w:themeShade="80"/>
                        </w:rPr>
                        <w:t>Program Coordinator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3773F1" w14:textId="10CF78BB" w:rsidR="00DC4D49" w:rsidRPr="00DC4D49" w:rsidRDefault="00DC4D49" w:rsidP="00DC4D49">
      <w:pPr>
        <w:tabs>
          <w:tab w:val="left" w:pos="8600"/>
        </w:tabs>
      </w:pPr>
    </w:p>
    <w:sectPr w:rsidR="00DC4D49" w:rsidRPr="00DC4D49" w:rsidSect="000A70BD">
      <w:footerReference w:type="even" r:id="rId12"/>
      <w:type w:val="continuous"/>
      <w:pgSz w:w="11910" w:h="16840"/>
      <w:pgMar w:top="680" w:right="680" w:bottom="6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92ABC" w14:textId="77777777" w:rsidR="005B608A" w:rsidRDefault="005B608A">
      <w:r>
        <w:separator/>
      </w:r>
    </w:p>
  </w:endnote>
  <w:endnote w:type="continuationSeparator" w:id="0">
    <w:p w14:paraId="7C13A65A" w14:textId="77777777" w:rsidR="005B608A" w:rsidRDefault="005B6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">
    <w:altName w:val="Calibri"/>
    <w:charset w:val="00"/>
    <w:family w:val="auto"/>
    <w:pitch w:val="variable"/>
    <w:sig w:usb0="A00002FF" w:usb1="5000204B" w:usb2="00000000" w:usb3="00000000" w:csb0="00000197" w:csb1="00000000"/>
    <w:embedRegular r:id="rId1" w:fontKey="{AA049521-7A6E-4884-9CDC-199A1209C334}"/>
    <w:embedBold r:id="rId2" w:fontKey="{223ABE0F-7DE5-42AF-A22D-35B1490A1BBE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31BF632C-F37F-41E3-BCF5-4822E8459820}"/>
    <w:embedBold r:id="rId4" w:fontKey="{1BAE08FF-7419-4F2A-A67B-5255A28A201D}"/>
  </w:font>
  <w:font w:name="NunitoSans-Light">
    <w:altName w:val="Times New Roman"/>
    <w:charset w:val="00"/>
    <w:family w:val="auto"/>
    <w:pitch w:val="variable"/>
    <w:sig w:usb0="00000001" w:usb1="00000001" w:usb2="00000000" w:usb3="00000000" w:csb0="00000193" w:csb1="00000000"/>
  </w:font>
  <w:font w:name="Nunito Sans Black">
    <w:altName w:val="﷽﷽﷽﷽﷽﷽﷽﷽ans Black"/>
    <w:charset w:val="00"/>
    <w:family w:val="auto"/>
    <w:pitch w:val="variable"/>
    <w:sig w:usb0="A00002FF" w:usb1="5000204B" w:usb2="00000000" w:usb3="00000000" w:csb0="00000197" w:csb1="00000000"/>
    <w:embedRegular r:id="rId5" w:fontKey="{C34A7293-8A16-40C5-A2D4-E9F6DBCD741C}"/>
    <w:embedBold r:id="rId6" w:fontKey="{B24CC187-5B58-43FD-B64D-9852AF51D423}"/>
  </w:font>
  <w:font w:name="NunitoSans-ExtraBold">
    <w:altName w:val="Calibri"/>
    <w:charset w:val="00"/>
    <w:family w:val="auto"/>
    <w:pitch w:val="variable"/>
    <w:sig w:usb0="20000007" w:usb1="00000001" w:usb2="00000000" w:usb3="00000000" w:csb0="00000193" w:csb1="00000000"/>
  </w:font>
  <w:font w:name="NunitoSans-Black">
    <w:altName w:val="Calibri"/>
    <w:charset w:val="00"/>
    <w:family w:val="auto"/>
    <w:pitch w:val="variable"/>
    <w:sig w:usb0="20000007" w:usb1="00000001" w:usb2="00000000" w:usb3="00000000" w:csb0="00000193" w:csb1="00000000"/>
  </w:font>
  <w:font w:name="Nunito Sans Light">
    <w:charset w:val="00"/>
    <w:family w:val="auto"/>
    <w:pitch w:val="variable"/>
    <w:sig w:usb0="A00002FF" w:usb1="5000204B" w:usb2="00000000" w:usb3="00000000" w:csb0="00000197" w:csb1="00000000"/>
    <w:embedRegular r:id="rId7" w:fontKey="{DDCA7B68-6065-4FC3-A740-1F8F404E3434}"/>
  </w:font>
  <w:font w:name="Nunito Light">
    <w:altName w:val="Courier New"/>
    <w:charset w:val="00"/>
    <w:family w:val="auto"/>
    <w:pitch w:val="variable"/>
    <w:sig w:usb0="A00002FF" w:usb1="5000204B" w:usb2="00000000" w:usb3="00000000" w:csb0="00000197" w:csb1="00000000"/>
    <w:embedRegular r:id="rId8" w:fontKey="{3970EFA4-64D5-41B7-AAEB-D837ECF4033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F797D4F8-CE06-47F1-ACB7-3DF86A73AD71}"/>
  </w:font>
  <w:font w:name="Nunito Sans SemiBold">
    <w:charset w:val="00"/>
    <w:family w:val="auto"/>
    <w:pitch w:val="variable"/>
    <w:sig w:usb0="A00002FF" w:usb1="5000204B" w:usb2="00000000" w:usb3="00000000" w:csb0="00000197" w:csb1="00000000"/>
    <w:embedBold r:id="rId10" w:fontKey="{24896618-D170-4F69-B1E7-56D226BE692F}"/>
  </w:font>
  <w:font w:name="Nunito ExtraLight">
    <w:charset w:val="00"/>
    <w:family w:val="auto"/>
    <w:pitch w:val="variable"/>
    <w:sig w:usb0="A00002FF" w:usb1="5000204B" w:usb2="00000000" w:usb3="00000000" w:csb0="00000197" w:csb1="00000000"/>
    <w:embedRegular r:id="rId11" w:fontKey="{F3891FC7-E16C-4D81-899B-9ACB25DD19DA}"/>
    <w:embedBold r:id="rId12" w:fontKey="{0EF1A4F4-8D5F-4E2A-A91F-C8194B6D1521}"/>
  </w:font>
  <w:font w:name="NunitoSans-Regular">
    <w:altName w:val="Calibri"/>
    <w:charset w:val="00"/>
    <w:family w:val="auto"/>
    <w:pitch w:val="variable"/>
    <w:sig w:usb0="20000007" w:usb1="00000001" w:usb2="00000000" w:usb3="00000000" w:csb0="00000193" w:csb1="00000000"/>
  </w:font>
  <w:font w:name="NunitoSans-Bold">
    <w:altName w:val="Calibri"/>
    <w:charset w:val="00"/>
    <w:family w:val="auto"/>
    <w:pitch w:val="variable"/>
    <w:sig w:usb0="20000007" w:usb1="00000001" w:usb2="00000000" w:usb3="00000000" w:csb0="0000019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4ED34" w14:textId="77777777" w:rsidR="005665E3" w:rsidRDefault="005665E3" w:rsidP="005665E3">
    <w:pPr>
      <w:pStyle w:val="BodyText"/>
      <w:ind w:left="0"/>
    </w:pPr>
  </w:p>
  <w:p w14:paraId="1C4C96FF" w14:textId="77777777" w:rsidR="005665E3" w:rsidRPr="005665E3" w:rsidRDefault="005665E3" w:rsidP="005665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9BA3A" w14:textId="77777777" w:rsidR="00781B65" w:rsidRDefault="00781B65" w:rsidP="000A70BD">
    <w:pPr>
      <w:pStyle w:val="BodyText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86FA7" w14:textId="43FC7D76" w:rsidR="002530F1" w:rsidRDefault="00BC32C7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5A9C2B" wp14:editId="7D2C3C58">
              <wp:simplePos x="0" y="0"/>
              <wp:positionH relativeFrom="margin">
                <wp:align>left</wp:align>
              </wp:positionH>
              <wp:positionV relativeFrom="paragraph">
                <wp:posOffset>68489</wp:posOffset>
              </wp:positionV>
              <wp:extent cx="4961890" cy="106739"/>
              <wp:effectExtent l="0" t="0" r="10160" b="7620"/>
              <wp:wrapNone/>
              <wp:docPr id="279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61890" cy="1067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9342E" w14:textId="718FB072" w:rsidR="008C7A70" w:rsidRPr="00BC32C7" w:rsidRDefault="008C7A70" w:rsidP="008C7A70">
                          <w:pPr>
                            <w:pStyle w:val="Footertext"/>
                          </w:pPr>
                          <w:r>
                            <w:rPr>
                              <w:b/>
                            </w:rPr>
                            <w:t xml:space="preserve">Patron: </w:t>
                          </w:r>
                          <w:r w:rsidR="00CC7AD6">
                            <w:rPr>
                              <w:bCs/>
                            </w:rPr>
                            <w:t>Reverend Nihal Fernando</w:t>
                          </w:r>
                          <w:r>
                            <w:t xml:space="preserve">  </w:t>
                          </w:r>
                          <w:r w:rsidR="00CC7AD6">
                            <w:rPr>
                              <w:b/>
                              <w:bCs/>
                            </w:rPr>
                            <w:t>Group Scout Leader</w:t>
                          </w:r>
                          <w:r>
                            <w:rPr>
                              <w:b/>
                            </w:rPr>
                            <w:t xml:space="preserve">: </w:t>
                          </w:r>
                          <w:r w:rsidR="00CC7AD6">
                            <w:rPr>
                              <w:bCs/>
                            </w:rPr>
                            <w:t>Miss. Yvonne Charles</w:t>
                          </w:r>
                          <w:r>
                            <w:t xml:space="preserve">  </w:t>
                          </w:r>
                          <w:r w:rsidR="00CC7AD6">
                            <w:rPr>
                              <w:b/>
                              <w:bCs/>
                            </w:rPr>
                            <w:t>Scout Leader</w:t>
                          </w:r>
                          <w:r>
                            <w:rPr>
                              <w:b/>
                            </w:rPr>
                            <w:t xml:space="preserve">: </w:t>
                          </w:r>
                          <w:r w:rsidR="00CC7AD6">
                            <w:rPr>
                              <w:bCs/>
                            </w:rPr>
                            <w:t xml:space="preserve">Mr. </w:t>
                          </w:r>
                          <w:proofErr w:type="spellStart"/>
                          <w:r w:rsidR="00CC7AD6">
                            <w:rPr>
                              <w:bCs/>
                            </w:rPr>
                            <w:t>Ravindu</w:t>
                          </w:r>
                          <w:proofErr w:type="spellEnd"/>
                          <w:r w:rsidR="00CC7AD6">
                            <w:rPr>
                              <w:bCs/>
                            </w:rPr>
                            <w:t xml:space="preserve"> </w:t>
                          </w:r>
                          <w:proofErr w:type="spellStart"/>
                          <w:r w:rsidR="00CC7AD6">
                            <w:rPr>
                              <w:bCs/>
                            </w:rPr>
                            <w:t>Hulladuwa</w:t>
                          </w:r>
                          <w:proofErr w:type="spellEnd"/>
                          <w:r>
                            <w:t xml:space="preserve"> </w:t>
                          </w:r>
                          <w:r w:rsidR="00BC32C7">
                            <w:rPr>
                              <w:b/>
                              <w:bCs/>
                            </w:rPr>
                            <w:t xml:space="preserve">Slogan: </w:t>
                          </w:r>
                          <w:r w:rsidR="00BC32C7">
                            <w:t>“</w:t>
                          </w:r>
                          <w:r w:rsidR="00BC32C7">
                            <w:t>Traditions Continue</w:t>
                          </w:r>
                          <w:r w:rsidR="00BC32C7">
                            <w:t>”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5A9C2B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29" type="#_x0000_t202" style="position:absolute;margin-left:0;margin-top:5.4pt;width:390.7pt;height:8.4pt;z-index:251658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" filled="f" stroked="f">
              <v:textbox inset="0,0,0,0">
                <w:txbxContent>
                  <w:p w14:paraId="2AF9342E" w14:textId="718FB072" w:rsidR="008C7A70" w:rsidRPr="00BC32C7" w:rsidRDefault="008C7A70" w:rsidP="008C7A70">
                    <w:pPr>
                      <w:pStyle w:val="Footertext"/>
                    </w:pPr>
                    <w:r>
                      <w:rPr>
                        <w:b/>
                      </w:rPr>
                      <w:t xml:space="preserve">Patron: </w:t>
                    </w:r>
                    <w:r w:rsidR="00CC7AD6">
                      <w:rPr>
                        <w:bCs/>
                      </w:rPr>
                      <w:t>Reverend Nihal Fernando</w:t>
                    </w:r>
                    <w:r>
                      <w:t xml:space="preserve">  </w:t>
                    </w:r>
                    <w:r w:rsidR="00CC7AD6">
                      <w:rPr>
                        <w:b/>
                        <w:bCs/>
                      </w:rPr>
                      <w:t>Group Scout Leader</w:t>
                    </w:r>
                    <w:r>
                      <w:rPr>
                        <w:b/>
                      </w:rPr>
                      <w:t xml:space="preserve">: </w:t>
                    </w:r>
                    <w:r w:rsidR="00CC7AD6">
                      <w:rPr>
                        <w:bCs/>
                      </w:rPr>
                      <w:t>Miss. Yvonne Charles</w:t>
                    </w:r>
                    <w:r>
                      <w:t xml:space="preserve">  </w:t>
                    </w:r>
                    <w:r w:rsidR="00CC7AD6">
                      <w:rPr>
                        <w:b/>
                        <w:bCs/>
                      </w:rPr>
                      <w:t>Scout Leader</w:t>
                    </w:r>
                    <w:r>
                      <w:rPr>
                        <w:b/>
                      </w:rPr>
                      <w:t xml:space="preserve">: </w:t>
                    </w:r>
                    <w:r w:rsidR="00CC7AD6">
                      <w:rPr>
                        <w:bCs/>
                      </w:rPr>
                      <w:t xml:space="preserve">Mr. </w:t>
                    </w:r>
                    <w:proofErr w:type="spellStart"/>
                    <w:r w:rsidR="00CC7AD6">
                      <w:rPr>
                        <w:bCs/>
                      </w:rPr>
                      <w:t>Ravindu</w:t>
                    </w:r>
                    <w:proofErr w:type="spellEnd"/>
                    <w:r w:rsidR="00CC7AD6">
                      <w:rPr>
                        <w:bCs/>
                      </w:rPr>
                      <w:t xml:space="preserve"> </w:t>
                    </w:r>
                    <w:proofErr w:type="spellStart"/>
                    <w:r w:rsidR="00CC7AD6">
                      <w:rPr>
                        <w:bCs/>
                      </w:rPr>
                      <w:t>Hulladuwa</w:t>
                    </w:r>
                    <w:proofErr w:type="spellEnd"/>
                    <w:r>
                      <w:t xml:space="preserve"> </w:t>
                    </w:r>
                    <w:r w:rsidR="00BC32C7">
                      <w:rPr>
                        <w:b/>
                        <w:bCs/>
                      </w:rPr>
                      <w:t xml:space="preserve">Slogan: </w:t>
                    </w:r>
                    <w:r w:rsidR="00BC32C7">
                      <w:t>“</w:t>
                    </w:r>
                    <w:r w:rsidR="00BC32C7">
                      <w:t>Traditions Continue</w:t>
                    </w:r>
                    <w:r w:rsidR="00BC32C7">
                      <w:t>”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C91783">
      <w:rPr>
        <w:noProof/>
      </w:rPr>
      <w:drawing>
        <wp:anchor distT="0" distB="0" distL="114300" distR="114300" simplePos="0" relativeHeight="251661312" behindDoc="0" locked="0" layoutInCell="1" allowOverlap="1" wp14:anchorId="192AFB2B" wp14:editId="1A809039">
          <wp:simplePos x="0" y="0"/>
          <wp:positionH relativeFrom="column">
            <wp:posOffset>5363210</wp:posOffset>
          </wp:positionH>
          <wp:positionV relativeFrom="paragraph">
            <wp:posOffset>85090</wp:posOffset>
          </wp:positionV>
          <wp:extent cx="93345" cy="93345"/>
          <wp:effectExtent l="0" t="0" r="1905" b="1905"/>
          <wp:wrapNone/>
          <wp:docPr id="12" name="Picture 12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4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1D2A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8C6F936" wp14:editId="002FD05C">
              <wp:simplePos x="0" y="0"/>
              <wp:positionH relativeFrom="column">
                <wp:posOffset>5370956</wp:posOffset>
              </wp:positionH>
              <wp:positionV relativeFrom="paragraph">
                <wp:posOffset>-1190547</wp:posOffset>
              </wp:positionV>
              <wp:extent cx="1393190" cy="1378004"/>
              <wp:effectExtent l="0" t="0" r="0" b="12700"/>
              <wp:wrapNone/>
              <wp:docPr id="2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3190" cy="137800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2FA3C2" w14:textId="10441CD2" w:rsidR="00F57DE1" w:rsidRPr="005665E3" w:rsidRDefault="00291D2A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="Nunito Sans Black" w:eastAsiaTheme="minorHAnsi" w:hAnsi="Nunito Sans Black" w:cs="NunitoSans-Black"/>
                              <w:sz w:val="14"/>
                              <w:szCs w:val="14"/>
                              <w:lang w:val="en-GB"/>
                            </w:rPr>
                          </w:pPr>
                          <w:r>
                            <w:rPr>
                              <w:rFonts w:ascii="Nunito Sans Black" w:eastAsiaTheme="minorHAnsi" w:hAnsi="Nunito Sans Black" w:cs="NunitoSans-Black"/>
                              <w:sz w:val="14"/>
                              <w:szCs w:val="14"/>
                              <w:lang w:val="en-GB"/>
                            </w:rPr>
                            <w:t>39</w:t>
                          </w:r>
                          <w:r w:rsidRPr="00291D2A">
                            <w:rPr>
                              <w:rFonts w:ascii="Nunito Sans Black" w:eastAsiaTheme="minorHAnsi" w:hAnsi="Nunito Sans Black" w:cs="NunitoSans-Black"/>
                              <w:sz w:val="14"/>
                              <w:szCs w:val="14"/>
                              <w:vertAlign w:val="superscript"/>
                              <w:lang w:val="en-GB"/>
                            </w:rPr>
                            <w:t>th</w:t>
                          </w:r>
                          <w:r>
                            <w:rPr>
                              <w:rFonts w:ascii="Nunito Sans Black" w:eastAsiaTheme="minorHAnsi" w:hAnsi="Nunito Sans Black" w:cs="NunitoSans-Black"/>
                              <w:sz w:val="14"/>
                              <w:szCs w:val="14"/>
                              <w:lang w:val="en-GB"/>
                            </w:rPr>
                            <w:t xml:space="preserve"> Colombo Scout Group</w:t>
                          </w:r>
                        </w:p>
                        <w:p w14:paraId="6CAA0B69" w14:textId="4A4A09D1" w:rsidR="00F57DE1" w:rsidRPr="005665E3" w:rsidRDefault="00291D2A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</w:pPr>
                          <w:r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S. Thomas Preparatory School</w:t>
                          </w:r>
                        </w:p>
                        <w:p w14:paraId="6A4FBE31" w14:textId="1FAADC53" w:rsidR="00291D2A" w:rsidRDefault="00291D2A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</w:pPr>
                          <w:r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 xml:space="preserve">No. 98, </w:t>
                          </w:r>
                          <w:proofErr w:type="spellStart"/>
                          <w:r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Steuart</w:t>
                          </w:r>
                          <w:proofErr w:type="spellEnd"/>
                          <w:r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 xml:space="preserve"> Place</w:t>
                          </w:r>
                        </w:p>
                        <w:p w14:paraId="78D31DF0" w14:textId="6BCDAF91" w:rsidR="00291D2A" w:rsidRDefault="00291D2A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</w:pPr>
                          <w:r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Galle Road,</w:t>
                          </w:r>
                        </w:p>
                        <w:p w14:paraId="5284B55A" w14:textId="3E51FC7B" w:rsidR="00F57DE1" w:rsidRPr="005665E3" w:rsidRDefault="00F57DE1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</w:pPr>
                          <w:r w:rsidRPr="005665E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C</w:t>
                          </w:r>
                          <w:r w:rsidR="00291D2A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olombo 03</w:t>
                          </w:r>
                        </w:p>
                        <w:p w14:paraId="2CC5235F" w14:textId="77777777" w:rsidR="00F57DE1" w:rsidRPr="002530F1" w:rsidRDefault="00F57DE1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="NunitoSans-Regular" w:eastAsiaTheme="minorHAnsi" w:hAnsi="NunitoSans-Regular" w:cs="NunitoSans-Regular"/>
                              <w:sz w:val="14"/>
                              <w:szCs w:val="14"/>
                              <w:lang w:val="it-IT"/>
                            </w:rPr>
                          </w:pPr>
                        </w:p>
                        <w:p w14:paraId="46BB140A" w14:textId="7C072C70" w:rsidR="00F57DE1" w:rsidRPr="002530F1" w:rsidRDefault="00F57DE1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</w:pPr>
                          <w:r w:rsidRPr="002530F1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+</w:t>
                          </w:r>
                          <w:r w:rsidR="00DC4D49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94</w:t>
                          </w:r>
                          <w:r w:rsidR="00C91783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112 323 976</w:t>
                          </w:r>
                        </w:p>
                        <w:p w14:paraId="11FCB142" w14:textId="0EE32CDF" w:rsidR="00F57DE1" w:rsidRPr="002530F1" w:rsidRDefault="00C91783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</w:pPr>
                          <w:r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admin</w:t>
                          </w:r>
                          <w:r w:rsidR="00F57DE1" w:rsidRPr="002530F1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@</w:t>
                          </w:r>
                          <w:r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prepscouts</w:t>
                          </w:r>
                          <w:r w:rsidR="00F57DE1" w:rsidRPr="002530F1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.org</w:t>
                          </w:r>
                        </w:p>
                        <w:p w14:paraId="2628DA7D" w14:textId="7A864FC8" w:rsidR="00F57DE1" w:rsidRPr="002530F1" w:rsidRDefault="00C91783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</w:pPr>
                          <w:r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prepscouts.org</w:t>
                          </w:r>
                        </w:p>
                        <w:p w14:paraId="0852B904" w14:textId="77777777" w:rsidR="00F57DE1" w:rsidRPr="002530F1" w:rsidRDefault="00F57DE1" w:rsidP="00F57DE1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="NunitoSans-Bold" w:eastAsiaTheme="minorHAnsi" w:hAnsi="NunitoSans-Bold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</w:pPr>
                        </w:p>
                        <w:p w14:paraId="68908C7E" w14:textId="3BDF5E79" w:rsidR="00F57DE1" w:rsidRPr="002530F1" w:rsidRDefault="002530F1" w:rsidP="00F57DE1">
                          <w:pPr>
                            <w:widowControl/>
                            <w:adjustRightInd w:val="0"/>
                            <w:spacing w:line="180" w:lineRule="exact"/>
                            <w:ind w:left="168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it-IT"/>
                            </w:rPr>
                          </w:pPr>
                          <w:r w:rsidRPr="002530F1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it-IT"/>
                            </w:rPr>
                            <w:t>/</w:t>
                          </w:r>
                          <w:r w:rsidR="00C9178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it-IT"/>
                            </w:rPr>
                            <w:t>prepscouts</w:t>
                          </w:r>
                        </w:p>
                        <w:p w14:paraId="0C6AA6E7" w14:textId="49BE89AB" w:rsidR="00F57DE1" w:rsidRPr="002530F1" w:rsidRDefault="00F57DE1" w:rsidP="00F57DE1">
                          <w:pPr>
                            <w:spacing w:line="180" w:lineRule="exact"/>
                            <w:ind w:left="168"/>
                            <w:rPr>
                              <w:rFonts w:asciiTheme="minorHAnsi" w:hAnsiTheme="minorHAnsi"/>
                              <w:lang w:val="it-IT"/>
                            </w:rPr>
                          </w:pPr>
                          <w:r w:rsidRPr="002530F1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it-IT"/>
                            </w:rPr>
                            <w:t>@</w:t>
                          </w:r>
                          <w:r w:rsidR="00C9178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it-IT"/>
                            </w:rPr>
                            <w:t>prepscouts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C6F936" id="_x0000_s1030" type="#_x0000_t202" style="position:absolute;margin-left:422.9pt;margin-top:-93.75pt;width:109.7pt;height:108.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" filled="f" stroked="f">
              <v:textbox inset="0,0,0,0">
                <w:txbxContent>
                  <w:p w14:paraId="062FA3C2" w14:textId="10441CD2" w:rsidR="00F57DE1" w:rsidRPr="005665E3" w:rsidRDefault="00291D2A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="Nunito Sans Black" w:eastAsiaTheme="minorHAnsi" w:hAnsi="Nunito Sans Black" w:cs="NunitoSans-Black"/>
                        <w:sz w:val="14"/>
                        <w:szCs w:val="14"/>
                        <w:lang w:val="en-GB"/>
                      </w:rPr>
                    </w:pPr>
                    <w:r>
                      <w:rPr>
                        <w:rFonts w:ascii="Nunito Sans Black" w:eastAsiaTheme="minorHAnsi" w:hAnsi="Nunito Sans Black" w:cs="NunitoSans-Black"/>
                        <w:sz w:val="14"/>
                        <w:szCs w:val="14"/>
                        <w:lang w:val="en-GB"/>
                      </w:rPr>
                      <w:t>39</w:t>
                    </w:r>
                    <w:r w:rsidRPr="00291D2A">
                      <w:rPr>
                        <w:rFonts w:ascii="Nunito Sans Black" w:eastAsiaTheme="minorHAnsi" w:hAnsi="Nunito Sans Black" w:cs="NunitoSans-Black"/>
                        <w:sz w:val="14"/>
                        <w:szCs w:val="14"/>
                        <w:vertAlign w:val="superscript"/>
                        <w:lang w:val="en-GB"/>
                      </w:rPr>
                      <w:t>th</w:t>
                    </w:r>
                    <w:r>
                      <w:rPr>
                        <w:rFonts w:ascii="Nunito Sans Black" w:eastAsiaTheme="minorHAnsi" w:hAnsi="Nunito Sans Black" w:cs="NunitoSans-Black"/>
                        <w:sz w:val="14"/>
                        <w:szCs w:val="14"/>
                        <w:lang w:val="en-GB"/>
                      </w:rPr>
                      <w:t xml:space="preserve"> Colombo Scout Group</w:t>
                    </w:r>
                  </w:p>
                  <w:p w14:paraId="6CAA0B69" w14:textId="4A4A09D1" w:rsidR="00F57DE1" w:rsidRPr="005665E3" w:rsidRDefault="00291D2A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</w:pPr>
                    <w:r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S. Thomas Preparatory School</w:t>
                    </w:r>
                  </w:p>
                  <w:p w14:paraId="6A4FBE31" w14:textId="1FAADC53" w:rsidR="00291D2A" w:rsidRDefault="00291D2A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</w:pPr>
                    <w:r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 xml:space="preserve">No. 98, </w:t>
                    </w:r>
                    <w:proofErr w:type="spellStart"/>
                    <w:r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Steuart</w:t>
                    </w:r>
                    <w:proofErr w:type="spellEnd"/>
                    <w:r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 xml:space="preserve"> Place</w:t>
                    </w:r>
                  </w:p>
                  <w:p w14:paraId="78D31DF0" w14:textId="6BCDAF91" w:rsidR="00291D2A" w:rsidRDefault="00291D2A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</w:pPr>
                    <w:r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Galle Road,</w:t>
                    </w:r>
                  </w:p>
                  <w:p w14:paraId="5284B55A" w14:textId="3E51FC7B" w:rsidR="00F57DE1" w:rsidRPr="005665E3" w:rsidRDefault="00F57DE1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</w:pPr>
                    <w:r w:rsidRPr="005665E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C</w:t>
                    </w:r>
                    <w:r w:rsidR="00291D2A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olombo 03</w:t>
                    </w:r>
                  </w:p>
                  <w:p w14:paraId="2CC5235F" w14:textId="77777777" w:rsidR="00F57DE1" w:rsidRPr="002530F1" w:rsidRDefault="00F57DE1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="NunitoSans-Regular" w:eastAsiaTheme="minorHAnsi" w:hAnsi="NunitoSans-Regular" w:cs="NunitoSans-Regular"/>
                        <w:sz w:val="14"/>
                        <w:szCs w:val="14"/>
                        <w:lang w:val="it-IT"/>
                      </w:rPr>
                    </w:pPr>
                  </w:p>
                  <w:p w14:paraId="46BB140A" w14:textId="7C072C70" w:rsidR="00F57DE1" w:rsidRPr="002530F1" w:rsidRDefault="00F57DE1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</w:pPr>
                    <w:r w:rsidRPr="002530F1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+</w:t>
                    </w:r>
                    <w:r w:rsidR="00DC4D49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94</w:t>
                    </w:r>
                    <w:r w:rsidR="00C91783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112 323 976</w:t>
                    </w:r>
                  </w:p>
                  <w:p w14:paraId="11FCB142" w14:textId="0EE32CDF" w:rsidR="00F57DE1" w:rsidRPr="002530F1" w:rsidRDefault="00C91783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</w:pPr>
                    <w:r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admin</w:t>
                    </w:r>
                    <w:r w:rsidR="00F57DE1" w:rsidRPr="002530F1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@</w:t>
                    </w:r>
                    <w:r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prepscouts</w:t>
                    </w:r>
                    <w:r w:rsidR="00F57DE1" w:rsidRPr="002530F1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.org</w:t>
                    </w:r>
                  </w:p>
                  <w:p w14:paraId="2628DA7D" w14:textId="7A864FC8" w:rsidR="00F57DE1" w:rsidRPr="002530F1" w:rsidRDefault="00C91783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</w:pPr>
                    <w:r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prepscouts.org</w:t>
                    </w:r>
                  </w:p>
                  <w:p w14:paraId="0852B904" w14:textId="77777777" w:rsidR="00F57DE1" w:rsidRPr="002530F1" w:rsidRDefault="00F57DE1" w:rsidP="00F57DE1">
                    <w:pPr>
                      <w:widowControl/>
                      <w:adjustRightInd w:val="0"/>
                      <w:spacing w:line="180" w:lineRule="exact"/>
                      <w:rPr>
                        <w:rFonts w:ascii="NunitoSans-Bold" w:eastAsiaTheme="minorHAnsi" w:hAnsi="NunitoSans-Bold" w:cs="NunitoSans-Bold"/>
                        <w:b/>
                        <w:bCs/>
                        <w:sz w:val="14"/>
                        <w:szCs w:val="14"/>
                        <w:lang w:val="it-IT"/>
                      </w:rPr>
                    </w:pPr>
                  </w:p>
                  <w:p w14:paraId="68908C7E" w14:textId="3BDF5E79" w:rsidR="00F57DE1" w:rsidRPr="002530F1" w:rsidRDefault="002530F1" w:rsidP="00F57DE1">
                    <w:pPr>
                      <w:widowControl/>
                      <w:adjustRightInd w:val="0"/>
                      <w:spacing w:line="180" w:lineRule="exact"/>
                      <w:ind w:left="168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it-IT"/>
                      </w:rPr>
                    </w:pPr>
                    <w:r w:rsidRPr="002530F1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it-IT"/>
                      </w:rPr>
                      <w:t>/</w:t>
                    </w:r>
                    <w:r w:rsidR="00C9178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it-IT"/>
                      </w:rPr>
                      <w:t>prepscouts</w:t>
                    </w:r>
                  </w:p>
                  <w:p w14:paraId="0C6AA6E7" w14:textId="49BE89AB" w:rsidR="00F57DE1" w:rsidRPr="002530F1" w:rsidRDefault="00F57DE1" w:rsidP="00F57DE1">
                    <w:pPr>
                      <w:spacing w:line="180" w:lineRule="exact"/>
                      <w:ind w:left="168"/>
                      <w:rPr>
                        <w:rFonts w:asciiTheme="minorHAnsi" w:hAnsiTheme="minorHAnsi"/>
                        <w:lang w:val="it-IT"/>
                      </w:rPr>
                    </w:pPr>
                    <w:r w:rsidRPr="002530F1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it-IT"/>
                      </w:rPr>
                      <w:t>@</w:t>
                    </w:r>
                    <w:r w:rsidR="00C9178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it-IT"/>
                      </w:rPr>
                      <w:t>prepscouts</w:t>
                    </w:r>
                  </w:p>
                </w:txbxContent>
              </v:textbox>
            </v:shape>
          </w:pict>
        </mc:Fallback>
      </mc:AlternateContent>
    </w:r>
    <w:r w:rsidR="002530F1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EDEE48D" wp14:editId="2C1D83B1">
              <wp:simplePos x="0" y="0"/>
              <wp:positionH relativeFrom="column">
                <wp:posOffset>5365885</wp:posOffset>
              </wp:positionH>
              <wp:positionV relativeFrom="paragraph">
                <wp:posOffset>-29482</wp:posOffset>
              </wp:positionV>
              <wp:extent cx="89535" cy="89535"/>
              <wp:effectExtent l="0" t="0" r="0" b="0"/>
              <wp:wrapNone/>
              <wp:docPr id="3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535" cy="89535"/>
                      </a:xfrm>
                      <a:custGeom>
                        <a:avLst/>
                        <a:gdLst/>
                        <a:ahLst/>
                        <a:cxnLst>
                          <a:cxn ang="3cd4">
                            <a:pos x="hc" y="t"/>
                          </a:cxn>
                          <a:cxn ang="cd2">
                            <a:pos x="l" y="vc"/>
                          </a:cxn>
                          <a:cxn ang="cd4">
                            <a:pos x="hc" y="b"/>
                          </a:cxn>
                          <a:cxn ang="0">
                            <a:pos x="r" y="vc"/>
                          </a:cxn>
                        </a:cxnLst>
                        <a:rect l="l" t="t" r="r" b="b"/>
                        <a:pathLst>
                          <a:path w="9202" h="9176">
                            <a:moveTo>
                              <a:pt x="6286" y="2435"/>
                            </a:moveTo>
                            <a:cubicBezTo>
                              <a:pt x="5671" y="2435"/>
                              <a:pt x="5671" y="2435"/>
                              <a:pt x="5671" y="2435"/>
                            </a:cubicBezTo>
                            <a:cubicBezTo>
                              <a:pt x="5189" y="2435"/>
                              <a:pt x="5109" y="2649"/>
                              <a:pt x="5109" y="2996"/>
                            </a:cubicBezTo>
                            <a:cubicBezTo>
                              <a:pt x="5109" y="3719"/>
                              <a:pt x="5109" y="3719"/>
                              <a:pt x="5109" y="3719"/>
                            </a:cubicBezTo>
                            <a:cubicBezTo>
                              <a:pt x="6233" y="3719"/>
                              <a:pt x="6233" y="3719"/>
                              <a:pt x="6233" y="3719"/>
                            </a:cubicBezTo>
                            <a:cubicBezTo>
                              <a:pt x="6099" y="4868"/>
                              <a:pt x="6099" y="4868"/>
                              <a:pt x="6099" y="4868"/>
                            </a:cubicBezTo>
                            <a:cubicBezTo>
                              <a:pt x="5109" y="4868"/>
                              <a:pt x="5109" y="4868"/>
                              <a:pt x="5109" y="4868"/>
                            </a:cubicBezTo>
                            <a:cubicBezTo>
                              <a:pt x="5109" y="7811"/>
                              <a:pt x="5109" y="7811"/>
                              <a:pt x="5109" y="7811"/>
                            </a:cubicBezTo>
                            <a:cubicBezTo>
                              <a:pt x="3906" y="7811"/>
                              <a:pt x="3906" y="7811"/>
                              <a:pt x="3906" y="7811"/>
                            </a:cubicBezTo>
                            <a:cubicBezTo>
                              <a:pt x="3906" y="4868"/>
                              <a:pt x="3906" y="4868"/>
                              <a:pt x="3906" y="4868"/>
                            </a:cubicBezTo>
                            <a:cubicBezTo>
                              <a:pt x="2917" y="4868"/>
                              <a:pt x="2917" y="4868"/>
                              <a:pt x="2917" y="4868"/>
                            </a:cubicBezTo>
                            <a:cubicBezTo>
                              <a:pt x="2917" y="3719"/>
                              <a:pt x="2917" y="3719"/>
                              <a:pt x="2917" y="3719"/>
                            </a:cubicBezTo>
                            <a:cubicBezTo>
                              <a:pt x="3906" y="3719"/>
                              <a:pt x="3906" y="3719"/>
                              <a:pt x="3906" y="3719"/>
                            </a:cubicBezTo>
                            <a:cubicBezTo>
                              <a:pt x="3906" y="2889"/>
                              <a:pt x="3906" y="2889"/>
                              <a:pt x="3906" y="2889"/>
                            </a:cubicBezTo>
                            <a:cubicBezTo>
                              <a:pt x="3906" y="1900"/>
                              <a:pt x="4522" y="1365"/>
                              <a:pt x="5403" y="1365"/>
                            </a:cubicBezTo>
                            <a:cubicBezTo>
                              <a:pt x="5805" y="1365"/>
                              <a:pt x="6179" y="1391"/>
                              <a:pt x="6286" y="1391"/>
                            </a:cubicBezTo>
                            <a:close/>
                            <a:moveTo>
                              <a:pt x="0" y="0"/>
                            </a:moveTo>
                            <a:moveTo>
                              <a:pt x="4601" y="0"/>
                            </a:moveTo>
                            <a:cubicBezTo>
                              <a:pt x="2061" y="0"/>
                              <a:pt x="0" y="2060"/>
                              <a:pt x="0" y="4601"/>
                            </a:cubicBezTo>
                            <a:cubicBezTo>
                              <a:pt x="0" y="7115"/>
                              <a:pt x="2061" y="9176"/>
                              <a:pt x="4601" y="9176"/>
                            </a:cubicBezTo>
                            <a:cubicBezTo>
                              <a:pt x="7142" y="9176"/>
                              <a:pt x="9202" y="7115"/>
                              <a:pt x="9202" y="4601"/>
                            </a:cubicBezTo>
                            <a:cubicBezTo>
                              <a:pt x="9202" y="2060"/>
                              <a:pt x="7142" y="0"/>
                              <a:pt x="4601" y="0"/>
                            </a:cubicBez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  <a:prstDash val="solid"/>
                      </a:ln>
                    </wps:spPr>
                    <wps:bodyPr wrap="none" lIns="90000" tIns="45000" rIns="90000" bIns="45000" anchor="ctr" anchorCtr="1" compatLnSpc="0"/>
                  </wps:wsp>
                </a:graphicData>
              </a:graphic>
            </wp:anchor>
          </w:drawing>
        </mc:Choice>
        <mc:Fallback>
          <w:pict>
            <v:shape w14:anchorId="1520B367" id="Freeform 2" o:spid="_x0000_s1026" style="position:absolute;margin-left:422.5pt;margin-top:-2.3pt;width:7.05pt;height:7.05pt;z-index:50331391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9202,9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" path="m6286,2435v-615,,-615,,-615,c5189,2435,5109,2649,5109,2996v,723,,723,,723c6233,3719,6233,3719,6233,3719,6099,4868,6099,4868,6099,4868v-990,,-990,,-990,c5109,7811,5109,7811,5109,7811v-1203,,-1203,,-1203,c3906,4868,3906,4868,3906,4868v-989,,-989,,-989,c2917,3719,2917,3719,2917,3719v989,,989,,989,c3906,2889,3906,2889,3906,2889v,-989,616,-1524,1497,-1524c5805,1365,6179,1391,6286,1391r,1044xm,,4601,c2061,,,2060,,4601,,7115,2061,9176,4601,9176v2541,,4601,-2061,4601,-4575c9202,2060,7142,,4601,xe" fillcolor="black" stroked="f">
              <v:path arrowok="t" o:connecttype="custom" o:connectlocs="44768,0;0,44768;44768,89535;89535,44768" o:connectangles="270,180,90,0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AC98D" w14:textId="77777777" w:rsidR="00781B65" w:rsidRDefault="005665E3" w:rsidP="000A70BD">
    <w:pPr>
      <w:pStyle w:val="BodyText"/>
      <w:ind w:left="0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2FCE5677" wp14:editId="19D7D818">
              <wp:simplePos x="0" y="0"/>
              <wp:positionH relativeFrom="page">
                <wp:posOffset>5796915</wp:posOffset>
              </wp:positionH>
              <wp:positionV relativeFrom="page">
                <wp:posOffset>9148815</wp:posOffset>
              </wp:positionV>
              <wp:extent cx="1393200" cy="1382400"/>
              <wp:effectExtent l="0" t="0" r="0" b="8255"/>
              <wp:wrapNone/>
              <wp:docPr id="23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3200" cy="138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6B3E1D6" w14:textId="77777777" w:rsidR="005665E3" w:rsidRPr="005665E3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="Nunito Sans Black" w:eastAsiaTheme="minorHAnsi" w:hAnsi="Nunito Sans Black" w:cs="NunitoSans-Black"/>
                              <w:sz w:val="14"/>
                              <w:szCs w:val="14"/>
                              <w:lang w:val="en-GB"/>
                            </w:rPr>
                          </w:pPr>
                          <w:r w:rsidRPr="005665E3">
                            <w:rPr>
                              <w:rFonts w:ascii="Nunito Sans Black" w:eastAsiaTheme="minorHAnsi" w:hAnsi="Nunito Sans Black" w:cs="NunitoSans-Black"/>
                              <w:sz w:val="14"/>
                              <w:szCs w:val="14"/>
                              <w:lang w:val="en-GB"/>
                            </w:rPr>
                            <w:t>The Scout Association</w:t>
                          </w:r>
                        </w:p>
                        <w:p w14:paraId="4DEBC31B" w14:textId="77777777" w:rsidR="005665E3" w:rsidRPr="005665E3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</w:pPr>
                          <w:proofErr w:type="spellStart"/>
                          <w:r w:rsidRPr="005665E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Gilwell</w:t>
                          </w:r>
                          <w:proofErr w:type="spellEnd"/>
                          <w:r w:rsidRPr="005665E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 xml:space="preserve"> Park</w:t>
                          </w:r>
                        </w:p>
                        <w:p w14:paraId="68A8C004" w14:textId="77777777" w:rsidR="005665E3" w:rsidRPr="005665E3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</w:pPr>
                          <w:r w:rsidRPr="005665E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Chingford</w:t>
                          </w:r>
                        </w:p>
                        <w:p w14:paraId="2CDB5829" w14:textId="77777777" w:rsidR="005665E3" w:rsidRPr="002530F1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it-IT"/>
                            </w:rPr>
                          </w:pPr>
                          <w:r w:rsidRPr="002530F1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it-IT"/>
                            </w:rPr>
                            <w:t>London E4 7QW</w:t>
                          </w:r>
                        </w:p>
                        <w:p w14:paraId="75D1D649" w14:textId="77777777" w:rsidR="005665E3" w:rsidRPr="002530F1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="NunitoSans-Regular" w:eastAsiaTheme="minorHAnsi" w:hAnsi="NunitoSans-Regular" w:cs="NunitoSans-Regular"/>
                              <w:sz w:val="14"/>
                              <w:szCs w:val="14"/>
                              <w:lang w:val="it-IT"/>
                            </w:rPr>
                          </w:pPr>
                        </w:p>
                        <w:p w14:paraId="0E16B3F8" w14:textId="77777777" w:rsidR="005665E3" w:rsidRPr="002530F1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</w:pPr>
                          <w:r w:rsidRPr="002530F1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0345 300 1818 (UK)</w:t>
                          </w:r>
                        </w:p>
                        <w:p w14:paraId="1802F7E7" w14:textId="77777777" w:rsidR="005665E3" w:rsidRPr="002530F1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</w:pPr>
                          <w:r w:rsidRPr="002530F1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+44 (0)20 8433 7100</w:t>
                          </w:r>
                        </w:p>
                        <w:p w14:paraId="44ED2558" w14:textId="77777777" w:rsidR="005665E3" w:rsidRPr="002530F1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</w:pPr>
                          <w:r w:rsidRPr="002530F1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it-IT"/>
                            </w:rPr>
                            <w:t>scout.association@scout.org.uk</w:t>
                          </w:r>
                        </w:p>
                        <w:p w14:paraId="58BE854C" w14:textId="77777777" w:rsidR="005665E3" w:rsidRPr="005665E3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en-GB"/>
                            </w:rPr>
                          </w:pPr>
                          <w:r w:rsidRPr="005665E3">
                            <w:rPr>
                              <w:rFonts w:asciiTheme="minorHAnsi" w:eastAsiaTheme="minorHAnsi" w:hAnsiTheme="minorHAnsi" w:cs="NunitoSans-Bold"/>
                              <w:b/>
                              <w:bCs/>
                              <w:sz w:val="14"/>
                              <w:szCs w:val="14"/>
                              <w:lang w:val="en-GB"/>
                            </w:rPr>
                            <w:t>scouts.org.uk</w:t>
                          </w:r>
                        </w:p>
                        <w:p w14:paraId="200C96C5" w14:textId="77777777" w:rsidR="005665E3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rPr>
                              <w:rFonts w:ascii="NunitoSans-Bold" w:eastAsiaTheme="minorHAnsi" w:hAnsi="NunitoSans-Bold" w:cs="NunitoSans-Bold"/>
                              <w:b/>
                              <w:bCs/>
                              <w:sz w:val="14"/>
                              <w:szCs w:val="14"/>
                              <w:lang w:val="en-GB"/>
                            </w:rPr>
                          </w:pPr>
                        </w:p>
                        <w:p w14:paraId="1E00B519" w14:textId="77777777" w:rsidR="005665E3" w:rsidRPr="005665E3" w:rsidRDefault="005665E3" w:rsidP="005665E3">
                          <w:pPr>
                            <w:widowControl/>
                            <w:adjustRightInd w:val="0"/>
                            <w:spacing w:line="180" w:lineRule="exact"/>
                            <w:ind w:left="210"/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</w:pPr>
                          <w:r w:rsidRPr="005665E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/</w:t>
                          </w:r>
                          <w:proofErr w:type="spellStart"/>
                          <w:r w:rsidRPr="005665E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scoutsassociation</w:t>
                          </w:r>
                          <w:proofErr w:type="spellEnd"/>
                        </w:p>
                        <w:p w14:paraId="1C303608" w14:textId="77777777" w:rsidR="005665E3" w:rsidRPr="005665E3" w:rsidRDefault="005665E3" w:rsidP="005665E3">
                          <w:pPr>
                            <w:spacing w:line="180" w:lineRule="exact"/>
                            <w:ind w:left="210"/>
                            <w:rPr>
                              <w:rFonts w:asciiTheme="minorHAnsi" w:hAnsiTheme="minorHAnsi"/>
                            </w:rPr>
                          </w:pPr>
                          <w:r w:rsidRPr="005665E3">
                            <w:rPr>
                              <w:rFonts w:asciiTheme="minorHAnsi" w:eastAsiaTheme="minorHAnsi" w:hAnsiTheme="minorHAnsi" w:cs="NunitoSans-Regular"/>
                              <w:sz w:val="14"/>
                              <w:szCs w:val="14"/>
                              <w:lang w:val="en-GB"/>
                            </w:rPr>
                            <w:t>@UKScouting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CE5677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456.45pt;margin-top:720.4pt;width:109.7pt;height:108.8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" o:allowincell="f" filled="f" stroked="f">
              <v:textbox inset="0,0,0,0">
                <w:txbxContent>
                  <w:p w14:paraId="56B3E1D6" w14:textId="77777777" w:rsidR="005665E3" w:rsidRPr="005665E3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="Nunito Sans Black" w:eastAsiaTheme="minorHAnsi" w:hAnsi="Nunito Sans Black" w:cs="NunitoSans-Black"/>
                        <w:sz w:val="14"/>
                        <w:szCs w:val="14"/>
                        <w:lang w:val="en-GB"/>
                      </w:rPr>
                    </w:pPr>
                    <w:r w:rsidRPr="005665E3">
                      <w:rPr>
                        <w:rFonts w:ascii="Nunito Sans Black" w:eastAsiaTheme="minorHAnsi" w:hAnsi="Nunito Sans Black" w:cs="NunitoSans-Black"/>
                        <w:sz w:val="14"/>
                        <w:szCs w:val="14"/>
                        <w:lang w:val="en-GB"/>
                      </w:rPr>
                      <w:t>The Scout Association</w:t>
                    </w:r>
                  </w:p>
                  <w:p w14:paraId="4DEBC31B" w14:textId="77777777" w:rsidR="005665E3" w:rsidRPr="005665E3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</w:pPr>
                    <w:proofErr w:type="spellStart"/>
                    <w:r w:rsidRPr="005665E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Gilwell</w:t>
                    </w:r>
                    <w:proofErr w:type="spellEnd"/>
                    <w:r w:rsidRPr="005665E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 xml:space="preserve"> Park</w:t>
                    </w:r>
                  </w:p>
                  <w:p w14:paraId="68A8C004" w14:textId="77777777" w:rsidR="005665E3" w:rsidRPr="005665E3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</w:pPr>
                    <w:r w:rsidRPr="005665E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Chingford</w:t>
                    </w:r>
                  </w:p>
                  <w:p w14:paraId="2CDB5829" w14:textId="77777777" w:rsidR="005665E3" w:rsidRPr="002530F1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it-IT"/>
                      </w:rPr>
                    </w:pPr>
                    <w:r w:rsidRPr="002530F1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it-IT"/>
                      </w:rPr>
                      <w:t>London E4 7QW</w:t>
                    </w:r>
                  </w:p>
                  <w:p w14:paraId="75D1D649" w14:textId="77777777" w:rsidR="005665E3" w:rsidRPr="002530F1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="NunitoSans-Regular" w:eastAsiaTheme="minorHAnsi" w:hAnsi="NunitoSans-Regular" w:cs="NunitoSans-Regular"/>
                        <w:sz w:val="14"/>
                        <w:szCs w:val="14"/>
                        <w:lang w:val="it-IT"/>
                      </w:rPr>
                    </w:pPr>
                  </w:p>
                  <w:p w14:paraId="0E16B3F8" w14:textId="77777777" w:rsidR="005665E3" w:rsidRPr="002530F1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</w:pPr>
                    <w:r w:rsidRPr="002530F1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0345 300 1818 (UK)</w:t>
                    </w:r>
                  </w:p>
                  <w:p w14:paraId="1802F7E7" w14:textId="77777777" w:rsidR="005665E3" w:rsidRPr="002530F1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</w:pPr>
                    <w:r w:rsidRPr="002530F1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+44 (0)20 8433 7100</w:t>
                    </w:r>
                  </w:p>
                  <w:p w14:paraId="44ED2558" w14:textId="77777777" w:rsidR="005665E3" w:rsidRPr="002530F1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</w:pPr>
                    <w:r w:rsidRPr="002530F1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it-IT"/>
                      </w:rPr>
                      <w:t>scout.association@scout.org.uk</w:t>
                    </w:r>
                  </w:p>
                  <w:p w14:paraId="58BE854C" w14:textId="77777777" w:rsidR="005665E3" w:rsidRPr="005665E3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en-GB"/>
                      </w:rPr>
                    </w:pPr>
                    <w:r w:rsidRPr="005665E3">
                      <w:rPr>
                        <w:rFonts w:asciiTheme="minorHAnsi" w:eastAsiaTheme="minorHAnsi" w:hAnsiTheme="minorHAnsi" w:cs="NunitoSans-Bold"/>
                        <w:b/>
                        <w:bCs/>
                        <w:sz w:val="14"/>
                        <w:szCs w:val="14"/>
                        <w:lang w:val="en-GB"/>
                      </w:rPr>
                      <w:t>scouts.org.uk</w:t>
                    </w:r>
                  </w:p>
                  <w:p w14:paraId="200C96C5" w14:textId="77777777" w:rsidR="005665E3" w:rsidRDefault="005665E3" w:rsidP="005665E3">
                    <w:pPr>
                      <w:widowControl/>
                      <w:adjustRightInd w:val="0"/>
                      <w:spacing w:line="180" w:lineRule="exact"/>
                      <w:rPr>
                        <w:rFonts w:ascii="NunitoSans-Bold" w:eastAsiaTheme="minorHAnsi" w:hAnsi="NunitoSans-Bold" w:cs="NunitoSans-Bold"/>
                        <w:b/>
                        <w:bCs/>
                        <w:sz w:val="14"/>
                        <w:szCs w:val="14"/>
                        <w:lang w:val="en-GB"/>
                      </w:rPr>
                    </w:pPr>
                  </w:p>
                  <w:p w14:paraId="1E00B519" w14:textId="77777777" w:rsidR="005665E3" w:rsidRPr="005665E3" w:rsidRDefault="005665E3" w:rsidP="005665E3">
                    <w:pPr>
                      <w:widowControl/>
                      <w:adjustRightInd w:val="0"/>
                      <w:spacing w:line="180" w:lineRule="exact"/>
                      <w:ind w:left="210"/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</w:pPr>
                    <w:r w:rsidRPr="005665E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/</w:t>
                    </w:r>
                    <w:proofErr w:type="spellStart"/>
                    <w:r w:rsidRPr="005665E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scoutsassociation</w:t>
                    </w:r>
                    <w:proofErr w:type="spellEnd"/>
                  </w:p>
                  <w:p w14:paraId="1C303608" w14:textId="77777777" w:rsidR="005665E3" w:rsidRPr="005665E3" w:rsidRDefault="005665E3" w:rsidP="005665E3">
                    <w:pPr>
                      <w:spacing w:line="180" w:lineRule="exact"/>
                      <w:ind w:left="210"/>
                      <w:rPr>
                        <w:rFonts w:asciiTheme="minorHAnsi" w:hAnsiTheme="minorHAnsi"/>
                      </w:rPr>
                    </w:pPr>
                    <w:r w:rsidRPr="005665E3">
                      <w:rPr>
                        <w:rFonts w:asciiTheme="minorHAnsi" w:eastAsiaTheme="minorHAnsi" w:hAnsiTheme="minorHAnsi" w:cs="NunitoSans-Regular"/>
                        <w:sz w:val="14"/>
                        <w:szCs w:val="14"/>
                        <w:lang w:val="en-GB"/>
                      </w:rPr>
                      <w:t>@UKScouting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1" locked="0" layoutInCell="0" allowOverlap="1" wp14:anchorId="0889C16D" wp14:editId="27CE289F">
              <wp:simplePos x="0" y="0"/>
              <wp:positionH relativeFrom="page">
                <wp:posOffset>431800</wp:posOffset>
              </wp:positionH>
              <wp:positionV relativeFrom="page">
                <wp:posOffset>10350500</wp:posOffset>
              </wp:positionV>
              <wp:extent cx="3920400" cy="183600"/>
              <wp:effectExtent l="0" t="0" r="4445" b="6985"/>
              <wp:wrapNone/>
              <wp:docPr id="234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04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82418C" w14:textId="77777777" w:rsidR="005665E3" w:rsidRDefault="005665E3" w:rsidP="005665E3">
                          <w:pPr>
                            <w:pStyle w:val="Footertext"/>
                          </w:pPr>
                          <w:r>
                            <w:rPr>
                              <w:b/>
                            </w:rPr>
                            <w:t xml:space="preserve">Patron: </w:t>
                          </w:r>
                          <w:r>
                            <w:t xml:space="preserve">HM The Queen. </w:t>
                          </w:r>
                          <w:r>
                            <w:rPr>
                              <w:b/>
                            </w:rPr>
                            <w:t xml:space="preserve">President: </w:t>
                          </w:r>
                          <w:r>
                            <w:t xml:space="preserve">HRH The Duke of Kent. </w:t>
                          </w:r>
                          <w:r>
                            <w:rPr>
                              <w:b/>
                            </w:rPr>
                            <w:t xml:space="preserve">Founder: </w:t>
                          </w:r>
                          <w:r>
                            <w:t xml:space="preserve">Robert Baden-Powell OM. </w:t>
                          </w:r>
                          <w:r>
                            <w:rPr>
                              <w:b/>
                            </w:rPr>
                            <w:t xml:space="preserve">Chief Scout: </w:t>
                          </w:r>
                          <w:r>
                            <w:t xml:space="preserve">Lt </w:t>
                          </w:r>
                          <w:proofErr w:type="spellStart"/>
                          <w:r>
                            <w:t>Cdr</w:t>
                          </w:r>
                          <w:proofErr w:type="spellEnd"/>
                          <w:r>
                            <w:t xml:space="preserve"> (Hon) Bear Grylls RN</w:t>
                          </w:r>
                        </w:p>
                        <w:p w14:paraId="2B194C16" w14:textId="77777777" w:rsidR="005665E3" w:rsidRDefault="005665E3" w:rsidP="005665E3">
                          <w:pPr>
                            <w:pStyle w:val="Footertext"/>
                          </w:pPr>
                          <w:r>
                            <w:t>Registered Charity Numbers 306101 (England and Wales) and SC038437 (Scotland) Incorporated by Royal Charter.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89C16D" id="_x0000_s1032" type="#_x0000_t202" style="position:absolute;left:0;text-align:left;margin-left:34pt;margin-top:815pt;width:308.7pt;height:14.4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" o:allowincell="f" filled="f" stroked="f">
              <v:textbox inset="0,0,0,0">
                <w:txbxContent>
                  <w:p w14:paraId="0782418C" w14:textId="77777777" w:rsidR="005665E3" w:rsidRDefault="005665E3" w:rsidP="005665E3">
                    <w:pPr>
                      <w:pStyle w:val="Footertext"/>
                    </w:pPr>
                    <w:r>
                      <w:rPr>
                        <w:b/>
                      </w:rPr>
                      <w:t xml:space="preserve">Patron: </w:t>
                    </w:r>
                    <w:r>
                      <w:t xml:space="preserve">HM The Queen. </w:t>
                    </w:r>
                    <w:r>
                      <w:rPr>
                        <w:b/>
                      </w:rPr>
                      <w:t xml:space="preserve">President: </w:t>
                    </w:r>
                    <w:r>
                      <w:t xml:space="preserve">HRH The Duke of Kent. </w:t>
                    </w:r>
                    <w:r>
                      <w:rPr>
                        <w:b/>
                      </w:rPr>
                      <w:t xml:space="preserve">Founder: </w:t>
                    </w:r>
                    <w:r>
                      <w:t xml:space="preserve">Robert Baden-Powell OM. </w:t>
                    </w:r>
                    <w:r>
                      <w:rPr>
                        <w:b/>
                      </w:rPr>
                      <w:t xml:space="preserve">Chief Scout: </w:t>
                    </w:r>
                    <w:r>
                      <w:t xml:space="preserve">Lt </w:t>
                    </w:r>
                    <w:proofErr w:type="spellStart"/>
                    <w:r>
                      <w:t>Cdr</w:t>
                    </w:r>
                    <w:proofErr w:type="spellEnd"/>
                    <w:r>
                      <w:t xml:space="preserve"> (Hon) Bear Grylls RN</w:t>
                    </w:r>
                  </w:p>
                  <w:p w14:paraId="2B194C16" w14:textId="77777777" w:rsidR="005665E3" w:rsidRDefault="005665E3" w:rsidP="005665E3">
                    <w:pPr>
                      <w:pStyle w:val="Footertext"/>
                    </w:pPr>
                    <w:r>
                      <w:t>Registered Charity Numbers 306101 (England and Wales) and SC038437 (Scotland) Incorporated by Royal Charter.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C91C2" w14:textId="77777777" w:rsidR="005B608A" w:rsidRDefault="005B608A">
      <w:r>
        <w:separator/>
      </w:r>
    </w:p>
  </w:footnote>
  <w:footnote w:type="continuationSeparator" w:id="0">
    <w:p w14:paraId="19E5703C" w14:textId="77777777" w:rsidR="005B608A" w:rsidRDefault="005B60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EF044" w14:textId="77777777" w:rsidR="005665E3" w:rsidRDefault="005665E3" w:rsidP="005665E3">
    <w:pPr>
      <w:pStyle w:val="BodyText"/>
    </w:pPr>
  </w:p>
  <w:p w14:paraId="3AC41275" w14:textId="77777777" w:rsidR="005665E3" w:rsidRPr="005665E3" w:rsidRDefault="005665E3" w:rsidP="005665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E7F98" w14:textId="58DF4754" w:rsidR="003421A4" w:rsidRPr="00F57DE1" w:rsidRDefault="00CA1978" w:rsidP="00F57DE1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9264" behindDoc="1" locked="0" layoutInCell="1" allowOverlap="1" wp14:anchorId="7960C97F" wp14:editId="4537140E">
          <wp:simplePos x="0" y="0"/>
          <wp:positionH relativeFrom="margin">
            <wp:posOffset>1951355</wp:posOffset>
          </wp:positionH>
          <wp:positionV relativeFrom="paragraph">
            <wp:posOffset>-1029970</wp:posOffset>
          </wp:positionV>
          <wp:extent cx="544830" cy="768350"/>
          <wp:effectExtent l="0" t="0" r="7620" b="0"/>
          <wp:wrapTight wrapText="bothSides">
            <wp:wrapPolygon edited="0">
              <wp:start x="9063" y="0"/>
              <wp:lineTo x="3021" y="2142"/>
              <wp:lineTo x="2266" y="3749"/>
              <wp:lineTo x="3776" y="8569"/>
              <wp:lineTo x="0" y="10175"/>
              <wp:lineTo x="0" y="11782"/>
              <wp:lineTo x="7552" y="17137"/>
              <wp:lineTo x="9818" y="20886"/>
              <wp:lineTo x="13594" y="20886"/>
              <wp:lineTo x="15860" y="17137"/>
              <wp:lineTo x="21147" y="11782"/>
              <wp:lineTo x="21147" y="9640"/>
              <wp:lineTo x="18126" y="8569"/>
              <wp:lineTo x="18126" y="2678"/>
              <wp:lineTo x="16615" y="0"/>
              <wp:lineTo x="9063" y="0"/>
            </wp:wrapPolygon>
          </wp:wrapTight>
          <wp:docPr id="10" name="Picture 10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4830" cy="768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60288" behindDoc="1" locked="0" layoutInCell="1" allowOverlap="1" wp14:anchorId="1A99195F" wp14:editId="4AE94C51">
          <wp:simplePos x="0" y="0"/>
          <wp:positionH relativeFrom="margin">
            <wp:align>left</wp:align>
          </wp:positionH>
          <wp:positionV relativeFrom="paragraph">
            <wp:posOffset>-1080419</wp:posOffset>
          </wp:positionV>
          <wp:extent cx="1955165" cy="1099820"/>
          <wp:effectExtent l="0" t="0" r="6985" b="0"/>
          <wp:wrapTight wrapText="bothSides">
            <wp:wrapPolygon edited="0">
              <wp:start x="17468" y="1122"/>
              <wp:lineTo x="0" y="5612"/>
              <wp:lineTo x="0" y="15339"/>
              <wp:lineTo x="13890" y="15339"/>
              <wp:lineTo x="14101" y="13843"/>
              <wp:lineTo x="18310" y="12721"/>
              <wp:lineTo x="20204" y="9353"/>
              <wp:lineTo x="19573" y="7857"/>
              <wp:lineTo x="21467" y="7857"/>
              <wp:lineTo x="21467" y="5612"/>
              <wp:lineTo x="18520" y="1122"/>
              <wp:lineTo x="17468" y="1122"/>
            </wp:wrapPolygon>
          </wp:wrapTight>
          <wp:docPr id="11" name="Picture 1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55165" cy="1099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E1896"/>
    <w:multiLevelType w:val="hybridMultilevel"/>
    <w:tmpl w:val="C8E6A612"/>
    <w:lvl w:ilvl="0" w:tplc="08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attachedTemplate r:id="rId1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A70"/>
    <w:rsid w:val="00004343"/>
    <w:rsid w:val="00081889"/>
    <w:rsid w:val="00095C3F"/>
    <w:rsid w:val="00096387"/>
    <w:rsid w:val="000A70BD"/>
    <w:rsid w:val="000D4E47"/>
    <w:rsid w:val="000D7E1E"/>
    <w:rsid w:val="000F1E1A"/>
    <w:rsid w:val="001340E1"/>
    <w:rsid w:val="0014709C"/>
    <w:rsid w:val="0016180E"/>
    <w:rsid w:val="00173AA6"/>
    <w:rsid w:val="001C1ED3"/>
    <w:rsid w:val="001E1E40"/>
    <w:rsid w:val="001F2BA3"/>
    <w:rsid w:val="002530F1"/>
    <w:rsid w:val="00256C6E"/>
    <w:rsid w:val="00291D2A"/>
    <w:rsid w:val="002A0606"/>
    <w:rsid w:val="002C733A"/>
    <w:rsid w:val="002D61D0"/>
    <w:rsid w:val="002E72A6"/>
    <w:rsid w:val="002F6C1B"/>
    <w:rsid w:val="00302C91"/>
    <w:rsid w:val="003421A4"/>
    <w:rsid w:val="003A1F1F"/>
    <w:rsid w:val="003C02EC"/>
    <w:rsid w:val="003C1E7A"/>
    <w:rsid w:val="003E6675"/>
    <w:rsid w:val="004A00B2"/>
    <w:rsid w:val="004C19DB"/>
    <w:rsid w:val="004D1CAB"/>
    <w:rsid w:val="005665E3"/>
    <w:rsid w:val="005A6DAE"/>
    <w:rsid w:val="005B608A"/>
    <w:rsid w:val="00684432"/>
    <w:rsid w:val="006A4460"/>
    <w:rsid w:val="006E19C8"/>
    <w:rsid w:val="006E6F5B"/>
    <w:rsid w:val="00733156"/>
    <w:rsid w:val="00775D56"/>
    <w:rsid w:val="00781B65"/>
    <w:rsid w:val="007A44BD"/>
    <w:rsid w:val="007C608B"/>
    <w:rsid w:val="008367FB"/>
    <w:rsid w:val="00864644"/>
    <w:rsid w:val="008C7A70"/>
    <w:rsid w:val="00906243"/>
    <w:rsid w:val="009138C3"/>
    <w:rsid w:val="00930667"/>
    <w:rsid w:val="00935114"/>
    <w:rsid w:val="00937814"/>
    <w:rsid w:val="009C00DC"/>
    <w:rsid w:val="009C14D1"/>
    <w:rsid w:val="00A175ED"/>
    <w:rsid w:val="00B07FF6"/>
    <w:rsid w:val="00B6305E"/>
    <w:rsid w:val="00B63AC5"/>
    <w:rsid w:val="00BC32C7"/>
    <w:rsid w:val="00BD57ED"/>
    <w:rsid w:val="00C86361"/>
    <w:rsid w:val="00C91783"/>
    <w:rsid w:val="00CA1978"/>
    <w:rsid w:val="00CC7AD6"/>
    <w:rsid w:val="00D6526A"/>
    <w:rsid w:val="00DA2CDC"/>
    <w:rsid w:val="00DC4D49"/>
    <w:rsid w:val="00DD5D14"/>
    <w:rsid w:val="00DE23EB"/>
    <w:rsid w:val="00E33D29"/>
    <w:rsid w:val="00E80953"/>
    <w:rsid w:val="00F57DE1"/>
    <w:rsid w:val="00FE4818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94EABA"/>
  <w15:docId w15:val="{171AB298-C5D6-45FC-9796-DF959B6DD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NunitoSans-Light" w:eastAsia="NunitoSans-Light" w:hAnsi="NunitoSans-Light" w:cs="NunitoSans-Light"/>
    </w:rPr>
  </w:style>
  <w:style w:type="paragraph" w:styleId="Heading1">
    <w:name w:val="heading 1"/>
    <w:basedOn w:val="Normal"/>
    <w:link w:val="Heading1Char"/>
    <w:uiPriority w:val="1"/>
    <w:qFormat/>
    <w:rsid w:val="005665E3"/>
    <w:pPr>
      <w:spacing w:before="86"/>
      <w:ind w:left="842"/>
      <w:outlineLvl w:val="0"/>
    </w:pPr>
    <w:rPr>
      <w:rFonts w:ascii="Nunito Sans Black" w:eastAsia="NunitoSans-ExtraBold" w:hAnsi="Nunito Sans Black" w:cs="NunitoSans-ExtraBold"/>
      <w:b/>
      <w:bCs/>
      <w:sz w:val="32"/>
      <w:szCs w:val="32"/>
    </w:rPr>
  </w:style>
  <w:style w:type="paragraph" w:styleId="Heading2">
    <w:name w:val="heading 2"/>
    <w:basedOn w:val="BodyText"/>
    <w:uiPriority w:val="1"/>
    <w:qFormat/>
    <w:rsid w:val="000A70BD"/>
    <w:pPr>
      <w:spacing w:before="124" w:line="211" w:lineRule="auto"/>
      <w:ind w:left="1233" w:right="7036"/>
      <w:contextualSpacing/>
      <w:jc w:val="left"/>
      <w:outlineLvl w:val="1"/>
    </w:pPr>
    <w:rPr>
      <w:rFonts w:ascii="Nunito Sans Black" w:eastAsia="NunitoSans-Black" w:hAnsi="Nunito Sans Black" w:cs="NunitoSans-Black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E6675"/>
    <w:pPr>
      <w:spacing w:line="280" w:lineRule="exact"/>
      <w:ind w:left="1230" w:right="2466"/>
      <w:jc w:val="both"/>
    </w:pPr>
    <w:rPr>
      <w:rFonts w:ascii="Nunito Sans Light" w:hAnsi="Nunito Sans Light"/>
      <w:color w:val="3C3C3C"/>
      <w:sz w:val="20"/>
      <w:szCs w:val="20"/>
    </w:rPr>
  </w:style>
  <w:style w:type="paragraph" w:styleId="ListParagraph">
    <w:name w:val="List Paragraph"/>
    <w:basedOn w:val="Normal"/>
    <w:uiPriority w:val="1"/>
    <w:qFormat/>
    <w:rsid w:val="005665E3"/>
    <w:rPr>
      <w:rFonts w:ascii="Nunito Light" w:hAnsi="Nunito Ligh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863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361"/>
    <w:rPr>
      <w:rFonts w:ascii="NunitoSans-Light" w:eastAsia="NunitoSans-Light" w:hAnsi="NunitoSans-Light" w:cs="NunitoSans-Light"/>
    </w:rPr>
  </w:style>
  <w:style w:type="paragraph" w:styleId="Footer">
    <w:name w:val="footer"/>
    <w:basedOn w:val="Normal"/>
    <w:link w:val="FooterChar"/>
    <w:uiPriority w:val="99"/>
    <w:unhideWhenUsed/>
    <w:rsid w:val="00C863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361"/>
    <w:rPr>
      <w:rFonts w:ascii="NunitoSans-Light" w:eastAsia="NunitoSans-Light" w:hAnsi="NunitoSans-Light" w:cs="NunitoSans-Ligh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6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667"/>
    <w:rPr>
      <w:rFonts w:ascii="Tahoma" w:eastAsia="NunitoSans-Light" w:hAnsi="Tahoma" w:cs="Tahoma"/>
      <w:sz w:val="16"/>
      <w:szCs w:val="16"/>
    </w:rPr>
  </w:style>
  <w:style w:type="paragraph" w:customStyle="1" w:styleId="Footertext">
    <w:name w:val="Footer text"/>
    <w:basedOn w:val="Normal"/>
    <w:link w:val="FootertextChar"/>
    <w:uiPriority w:val="1"/>
    <w:qFormat/>
    <w:rsid w:val="000A70BD"/>
    <w:rPr>
      <w:rFonts w:ascii="Nunito Sans"/>
      <w:sz w:val="10"/>
    </w:rPr>
  </w:style>
  <w:style w:type="character" w:customStyle="1" w:styleId="FootertextChar">
    <w:name w:val="Footer text Char"/>
    <w:basedOn w:val="DefaultParagraphFont"/>
    <w:link w:val="Footertext"/>
    <w:uiPriority w:val="1"/>
    <w:rsid w:val="000A70BD"/>
    <w:rPr>
      <w:rFonts w:ascii="Nunito Sans" w:eastAsia="NunitoSans-Light" w:hAnsi="NunitoSans-Light" w:cs="NunitoSans-Light"/>
      <w:sz w:val="10"/>
    </w:rPr>
  </w:style>
  <w:style w:type="character" w:styleId="Hyperlink">
    <w:name w:val="Hyperlink"/>
    <w:uiPriority w:val="99"/>
    <w:unhideWhenUsed/>
    <w:rsid w:val="00B07FF6"/>
    <w:rPr>
      <w:rFonts w:asciiTheme="minorHAnsi" w:eastAsiaTheme="minorHAnsi" w:hAnsiTheme="minorHAnsi" w:cs="NunitoSans-Black"/>
      <w:b/>
      <w:sz w:val="14"/>
      <w:szCs w:val="14"/>
      <w:lang w:val="en-GB"/>
    </w:rPr>
  </w:style>
  <w:style w:type="character" w:customStyle="1" w:styleId="Heading1Char">
    <w:name w:val="Heading 1 Char"/>
    <w:basedOn w:val="DefaultParagraphFont"/>
    <w:link w:val="Heading1"/>
    <w:uiPriority w:val="1"/>
    <w:rsid w:val="003421A4"/>
    <w:rPr>
      <w:rFonts w:ascii="Nunito Sans Black" w:eastAsia="NunitoSans-ExtraBold" w:hAnsi="Nunito Sans Black" w:cs="NunitoSans-ExtraBold"/>
      <w:b/>
      <w:bCs/>
      <w:sz w:val="32"/>
      <w:szCs w:val="32"/>
    </w:rPr>
  </w:style>
  <w:style w:type="table" w:styleId="GridTable1Light">
    <w:name w:val="Grid Table 1 Light"/>
    <w:basedOn w:val="TableNormal"/>
    <w:uiPriority w:val="46"/>
    <w:rsid w:val="004D1CA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.james\Downloads\ms-word-document-template-letter%20(2).dotx" TargetMode="External"/></Relationships>
</file>

<file path=word/theme/theme1.xml><?xml version="1.0" encoding="utf-8"?>
<a:theme xmlns:a="http://schemas.openxmlformats.org/drawingml/2006/main" name="SCOUTS">
  <a:themeElements>
    <a:clrScheme name="Scouts 1">
      <a:dk1>
        <a:srgbClr val="000000"/>
      </a:dk1>
      <a:lt1>
        <a:srgbClr val="FFFFFF"/>
      </a:lt1>
      <a:dk2>
        <a:srgbClr val="7414DC"/>
      </a:dk2>
      <a:lt2>
        <a:srgbClr val="00B8A4"/>
      </a:lt2>
      <a:accent1>
        <a:srgbClr val="ED4024"/>
      </a:accent1>
      <a:accent2>
        <a:srgbClr val="26B756"/>
      </a:accent2>
      <a:accent3>
        <a:srgbClr val="006EE0"/>
      </a:accent3>
      <a:accent4>
        <a:srgbClr val="FFB4E5"/>
      </a:accent4>
      <a:accent5>
        <a:srgbClr val="003A82"/>
      </a:accent5>
      <a:accent6>
        <a:srgbClr val="FFE627"/>
      </a:accent6>
      <a:hlink>
        <a:srgbClr val="00B8B8"/>
      </a:hlink>
      <a:folHlink>
        <a:srgbClr val="7414DC"/>
      </a:folHlink>
    </a:clrScheme>
    <a:fontScheme name="Scouts">
      <a:majorFont>
        <a:latin typeface="Nunito Sans"/>
        <a:ea typeface=""/>
        <a:cs typeface=""/>
      </a:majorFont>
      <a:minorFont>
        <a:latin typeface="Nuni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COUTS" id="{5D7BB8F1-3B9C-4549-AE35-EBEB3715033C}" vid="{30335BBC-243B-9142-B4D9-077C7DEC867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ms-word-document-template-letter (2).dotx</Template>
  <TotalTime>35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James</dc:creator>
  <cp:lastModifiedBy>Jayasekera K.A.T.D it17250870</cp:lastModifiedBy>
  <cp:revision>5</cp:revision>
  <cp:lastPrinted>2022-01-05T19:31:00Z</cp:lastPrinted>
  <dcterms:created xsi:type="dcterms:W3CDTF">2022-01-05T18:58:00Z</dcterms:created>
  <dcterms:modified xsi:type="dcterms:W3CDTF">2022-01-05T19:33:00Z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2018-04-19T00:00:00Z</vt:filetime>
  </property>
  <property fmtid="{D5CDD505-2E9C-101B-9397-08002B2CF9AE}" pid="3" name="Creator">
    <vt:lpwstr>Adobe InDesign CS5 (7.0)</vt:lpwstr>
  </property>
  <property fmtid="{D5CDD505-2E9C-101B-9397-08002B2CF9AE}" pid="4" name="LastSaved">
    <vt:filetime>2018-04-19T00:00:00Z</vt:filetime>
  </property>
</Properties>
</file>